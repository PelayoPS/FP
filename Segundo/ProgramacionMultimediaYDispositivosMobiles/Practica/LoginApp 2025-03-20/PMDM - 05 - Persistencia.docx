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F9BAE" w14:textId="77777777" w:rsidR="000D78A5" w:rsidRDefault="000D78A5"/>
    <w:tbl>
      <w:tblPr>
        <w:tblW w:w="9923" w:type="dxa"/>
        <w:jc w:val="center"/>
        <w:tblBorders>
          <w:top w:val="single" w:sz="4" w:space="0" w:color="1F497D"/>
          <w:left w:val="single" w:sz="4" w:space="0" w:color="1F497D"/>
          <w:bottom w:val="single" w:sz="4" w:space="0" w:color="1F497D"/>
          <w:right w:val="single" w:sz="4" w:space="0" w:color="1F497D"/>
          <w:insideH w:val="single" w:sz="4" w:space="0" w:color="1F497D"/>
          <w:insideV w:val="single" w:sz="4" w:space="0" w:color="1F497D"/>
        </w:tblBorders>
        <w:tblLayout w:type="fixed"/>
        <w:tblLook w:val="04A0" w:firstRow="1" w:lastRow="0" w:firstColumn="1" w:lastColumn="0" w:noHBand="0" w:noVBand="1"/>
      </w:tblPr>
      <w:tblGrid>
        <w:gridCol w:w="2421"/>
        <w:gridCol w:w="1123"/>
        <w:gridCol w:w="1518"/>
        <w:gridCol w:w="2026"/>
        <w:gridCol w:w="334"/>
        <w:gridCol w:w="78"/>
        <w:gridCol w:w="2423"/>
      </w:tblGrid>
      <w:tr w:rsidR="00D93D67" w:rsidRPr="00036B2A" w14:paraId="3AA884D4" w14:textId="77777777" w:rsidTr="00D93D67">
        <w:trPr>
          <w:jc w:val="center"/>
        </w:trPr>
        <w:tc>
          <w:tcPr>
            <w:tcW w:w="5062" w:type="dxa"/>
            <w:gridSpan w:val="3"/>
            <w:tcBorders>
              <w:bottom w:val="single" w:sz="4" w:space="0" w:color="1F497D"/>
            </w:tcBorders>
            <w:vAlign w:val="center"/>
          </w:tcPr>
          <w:p w14:paraId="7D38084C" w14:textId="77777777" w:rsidR="00D93D67" w:rsidRPr="00036B2A" w:rsidRDefault="00D93D67" w:rsidP="00382386">
            <w:pPr>
              <w:pStyle w:val="ListParagraph"/>
              <w:spacing w:before="120" w:after="120"/>
              <w:jc w:val="center"/>
              <w:rPr>
                <w:rFonts w:ascii="Verdana" w:hAnsi="Verdana" w:cs="Arial"/>
                <w:b/>
                <w:sz w:val="28"/>
                <w:szCs w:val="28"/>
              </w:rPr>
            </w:pPr>
            <w:r w:rsidRPr="00036B2A">
              <w:rPr>
                <w:rFonts w:ascii="Verdana" w:hAnsi="Verdana" w:cs="Arial"/>
                <w:b/>
                <w:sz w:val="24"/>
              </w:rPr>
              <w:t>PRUEBA DE EVALUACIÓN: CONOCIMIENTOS</w:t>
            </w:r>
          </w:p>
        </w:tc>
        <w:tc>
          <w:tcPr>
            <w:tcW w:w="4861" w:type="dxa"/>
            <w:gridSpan w:val="4"/>
            <w:tcBorders>
              <w:bottom w:val="single" w:sz="4" w:space="0" w:color="1F497D"/>
            </w:tcBorders>
            <w:vAlign w:val="center"/>
          </w:tcPr>
          <w:p w14:paraId="69A3595F" w14:textId="77777777" w:rsidR="001B1833" w:rsidRPr="00036B2A" w:rsidRDefault="00D93D67" w:rsidP="005E19A8">
            <w:pPr>
              <w:pStyle w:val="ListParagraph"/>
              <w:spacing w:before="120" w:after="120"/>
              <w:ind w:left="276"/>
              <w:jc w:val="center"/>
              <w:rPr>
                <w:rFonts w:ascii="Verdana" w:hAnsi="Verdana" w:cs="Arial"/>
                <w:b/>
                <w:sz w:val="24"/>
              </w:rPr>
            </w:pPr>
            <w:r w:rsidRPr="00036B2A">
              <w:rPr>
                <w:rFonts w:ascii="Verdana" w:hAnsi="Verdana" w:cs="Arial"/>
                <w:b/>
                <w:sz w:val="24"/>
              </w:rPr>
              <w:t xml:space="preserve">PRUEBA </w:t>
            </w:r>
            <w:r w:rsidR="003946DC" w:rsidRPr="00036B2A">
              <w:rPr>
                <w:rFonts w:ascii="Verdana" w:hAnsi="Verdana" w:cs="Arial"/>
                <w:b/>
                <w:sz w:val="24"/>
              </w:rPr>
              <w:t xml:space="preserve">PARCIAL </w:t>
            </w:r>
            <w:r w:rsidRPr="00036B2A">
              <w:rPr>
                <w:rFonts w:ascii="Verdana" w:hAnsi="Verdana" w:cs="Arial"/>
                <w:b/>
                <w:sz w:val="24"/>
              </w:rPr>
              <w:t>TEÓRICA</w:t>
            </w:r>
          </w:p>
        </w:tc>
      </w:tr>
      <w:tr w:rsidR="00D93D67" w:rsidRPr="00036B2A" w14:paraId="0AFCEB5E" w14:textId="77777777" w:rsidTr="00382386">
        <w:trPr>
          <w:jc w:val="center"/>
        </w:trPr>
        <w:tc>
          <w:tcPr>
            <w:tcW w:w="9923" w:type="dxa"/>
            <w:gridSpan w:val="7"/>
            <w:shd w:val="clear" w:color="auto" w:fill="D9D9D9"/>
            <w:vAlign w:val="center"/>
          </w:tcPr>
          <w:p w14:paraId="6DFC8165" w14:textId="0AF062BD" w:rsidR="00D93D67" w:rsidRPr="00036B2A" w:rsidRDefault="00D93D67" w:rsidP="00527A65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 xml:space="preserve">Número de curso: 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IFC30</w:t>
            </w:r>
            <w:r w:rsidR="006C5945">
              <w:rPr>
                <w:rFonts w:ascii="Verdana" w:hAnsi="Verdana" w:cs="Arial"/>
                <w:sz w:val="18"/>
                <w:szCs w:val="18"/>
              </w:rPr>
              <w:t>2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LOE</w:t>
            </w:r>
          </w:p>
        </w:tc>
      </w:tr>
      <w:tr w:rsidR="00D93D67" w:rsidRPr="00036B2A" w14:paraId="1CE61282" w14:textId="77777777" w:rsidTr="00382386">
        <w:trPr>
          <w:jc w:val="center"/>
        </w:trPr>
        <w:tc>
          <w:tcPr>
            <w:tcW w:w="9923" w:type="dxa"/>
            <w:gridSpan w:val="7"/>
            <w:shd w:val="clear" w:color="auto" w:fill="D9D9D9"/>
            <w:vAlign w:val="center"/>
          </w:tcPr>
          <w:p w14:paraId="23DE2960" w14:textId="5C35970C" w:rsidR="00D93D67" w:rsidRPr="00036B2A" w:rsidRDefault="00D93D67" w:rsidP="00527A65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Denominación:</w:t>
            </w:r>
            <w:r w:rsidR="000A5B0F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457ED2" w:rsidRPr="00036B2A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TÉCNICO SUPERIOR EN </w:t>
            </w:r>
            <w:r w:rsidR="00BA28A8" w:rsidRPr="00036B2A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DESARROLLO DE APLICACIONES </w:t>
            </w:r>
            <w:r w:rsidR="006C5945">
              <w:rPr>
                <w:rFonts w:ascii="Verdana" w:hAnsi="Verdana" w:cs="Arial"/>
                <w:b/>
                <w:bCs/>
                <w:sz w:val="18"/>
                <w:szCs w:val="18"/>
              </w:rPr>
              <w:t>MULTIPLATAFORMA</w:t>
            </w:r>
          </w:p>
        </w:tc>
      </w:tr>
      <w:tr w:rsidR="00D93D67" w:rsidRPr="00036B2A" w14:paraId="384FA3C3" w14:textId="77777777" w:rsidTr="00382386">
        <w:trPr>
          <w:jc w:val="center"/>
        </w:trPr>
        <w:tc>
          <w:tcPr>
            <w:tcW w:w="2421" w:type="dxa"/>
            <w:shd w:val="clear" w:color="auto" w:fill="D9D9D9"/>
            <w:vAlign w:val="center"/>
          </w:tcPr>
          <w:p w14:paraId="4160B568" w14:textId="77777777" w:rsidR="00D93D67" w:rsidRPr="00036B2A" w:rsidRDefault="00D93D67" w:rsidP="00BF5BE5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Horas:</w:t>
            </w:r>
            <w:r w:rsidR="00301873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35</w:t>
            </w:r>
          </w:p>
        </w:tc>
        <w:tc>
          <w:tcPr>
            <w:tcW w:w="2641" w:type="dxa"/>
            <w:gridSpan w:val="2"/>
            <w:shd w:val="clear" w:color="auto" w:fill="D9D9D9"/>
            <w:vAlign w:val="center"/>
          </w:tcPr>
          <w:p w14:paraId="361C28C1" w14:textId="77777777" w:rsidR="00D93D67" w:rsidRPr="00036B2A" w:rsidRDefault="00D93D67" w:rsidP="00382386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Modalidad: presencial</w:t>
            </w:r>
          </w:p>
        </w:tc>
        <w:tc>
          <w:tcPr>
            <w:tcW w:w="2360" w:type="dxa"/>
            <w:gridSpan w:val="2"/>
            <w:shd w:val="clear" w:color="auto" w:fill="D9D9D9"/>
            <w:vAlign w:val="center"/>
          </w:tcPr>
          <w:p w14:paraId="71544303" w14:textId="77777777" w:rsidR="00D93D67" w:rsidRPr="00036B2A" w:rsidRDefault="00D93D67" w:rsidP="00BF5BE5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 xml:space="preserve">Fecha inicio: </w:t>
            </w:r>
            <w:r w:rsidR="003228E8" w:rsidRPr="00036B2A">
              <w:rPr>
                <w:rFonts w:ascii="Verdana" w:hAnsi="Verdana" w:cs="Arial"/>
                <w:sz w:val="18"/>
                <w:szCs w:val="18"/>
              </w:rPr>
              <w:t>1</w:t>
            </w:r>
            <w:r w:rsidR="005E19A8" w:rsidRPr="00036B2A">
              <w:rPr>
                <w:rFonts w:ascii="Verdana" w:hAnsi="Verdana" w:cs="Arial"/>
                <w:sz w:val="18"/>
                <w:szCs w:val="18"/>
              </w:rPr>
              <w:t>7</w:t>
            </w:r>
            <w:r w:rsidR="003228E8" w:rsidRPr="00036B2A">
              <w:rPr>
                <w:rFonts w:ascii="Verdana" w:hAnsi="Verdana" w:cs="Arial"/>
                <w:sz w:val="18"/>
                <w:szCs w:val="18"/>
              </w:rPr>
              <w:t>/09</w:t>
            </w:r>
            <w:r w:rsidR="00566DE2" w:rsidRPr="00036B2A">
              <w:rPr>
                <w:rFonts w:ascii="Verdana" w:hAnsi="Verdana" w:cs="Arial"/>
                <w:sz w:val="18"/>
                <w:szCs w:val="18"/>
              </w:rPr>
              <w:t>/20</w:t>
            </w:r>
            <w:r w:rsidR="005E19A8" w:rsidRPr="00036B2A">
              <w:rPr>
                <w:rFonts w:ascii="Verdana" w:hAnsi="Verdana" w:cs="Arial"/>
                <w:sz w:val="18"/>
                <w:szCs w:val="18"/>
              </w:rPr>
              <w:t>2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01" w:type="dxa"/>
            <w:gridSpan w:val="2"/>
            <w:shd w:val="clear" w:color="auto" w:fill="D9D9D9"/>
            <w:vAlign w:val="center"/>
          </w:tcPr>
          <w:p w14:paraId="489BAE32" w14:textId="77777777" w:rsidR="00D93D67" w:rsidRPr="00036B2A" w:rsidRDefault="00D93D67" w:rsidP="00382386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Fecha fin:</w:t>
            </w:r>
          </w:p>
          <w:p w14:paraId="1776816B" w14:textId="77777777" w:rsidR="00D93D67" w:rsidRPr="00036B2A" w:rsidRDefault="003228E8" w:rsidP="00550511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2</w:t>
            </w:r>
            <w:r w:rsidR="005E19A8" w:rsidRPr="00036B2A">
              <w:rPr>
                <w:rFonts w:ascii="Verdana" w:hAnsi="Verdana" w:cs="Arial"/>
                <w:sz w:val="18"/>
                <w:szCs w:val="18"/>
              </w:rPr>
              <w:t>4</w:t>
            </w:r>
            <w:r w:rsidRPr="00036B2A">
              <w:rPr>
                <w:rFonts w:ascii="Verdana" w:hAnsi="Verdana" w:cs="Arial"/>
                <w:sz w:val="18"/>
                <w:szCs w:val="18"/>
              </w:rPr>
              <w:t>/06</w:t>
            </w:r>
            <w:r w:rsidR="00566DE2" w:rsidRPr="00036B2A">
              <w:rPr>
                <w:rFonts w:ascii="Verdana" w:hAnsi="Verdana" w:cs="Arial"/>
                <w:sz w:val="18"/>
                <w:szCs w:val="18"/>
              </w:rPr>
              <w:t>/20</w:t>
            </w:r>
            <w:r w:rsidR="005E19A8" w:rsidRPr="00036B2A">
              <w:rPr>
                <w:rFonts w:ascii="Verdana" w:hAnsi="Verdana" w:cs="Arial"/>
                <w:sz w:val="18"/>
                <w:szCs w:val="18"/>
              </w:rPr>
              <w:t>2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5</w:t>
            </w:r>
          </w:p>
        </w:tc>
      </w:tr>
      <w:tr w:rsidR="00D93D67" w:rsidRPr="00036B2A" w14:paraId="7A534E85" w14:textId="77777777" w:rsidTr="00382386">
        <w:trPr>
          <w:jc w:val="center"/>
        </w:trPr>
        <w:tc>
          <w:tcPr>
            <w:tcW w:w="7422" w:type="dxa"/>
            <w:gridSpan w:val="5"/>
            <w:shd w:val="clear" w:color="auto" w:fill="D9D9D9"/>
            <w:vAlign w:val="center"/>
          </w:tcPr>
          <w:p w14:paraId="624A4B07" w14:textId="77777777" w:rsidR="00D93D67" w:rsidRPr="00036B2A" w:rsidRDefault="00D93D67" w:rsidP="00382386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Centro:</w:t>
            </w:r>
            <w:r w:rsidR="00F542D7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036B2A">
              <w:rPr>
                <w:rFonts w:ascii="Verdana" w:hAnsi="Verdana" w:cs="Arial"/>
                <w:sz w:val="18"/>
                <w:szCs w:val="18"/>
              </w:rPr>
              <w:t>AFA FORMACION CONTINUA</w:t>
            </w:r>
          </w:p>
        </w:tc>
        <w:tc>
          <w:tcPr>
            <w:tcW w:w="2501" w:type="dxa"/>
            <w:gridSpan w:val="2"/>
            <w:shd w:val="clear" w:color="auto" w:fill="D9D9D9"/>
            <w:vAlign w:val="center"/>
          </w:tcPr>
          <w:p w14:paraId="572D278E" w14:textId="3B0C7989" w:rsidR="00D93D67" w:rsidRPr="00036B2A" w:rsidRDefault="00D93D67" w:rsidP="00382386">
            <w:pPr>
              <w:spacing w:before="30" w:after="30"/>
              <w:rPr>
                <w:rFonts w:ascii="Verdana" w:hAnsi="Verdana" w:cs="Arial"/>
                <w:b/>
                <w:bCs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Prueba </w:t>
            </w:r>
            <w:r w:rsidR="005E19A8" w:rsidRPr="00036B2A">
              <w:rPr>
                <w:rFonts w:ascii="Verdana" w:hAnsi="Verdana" w:cs="Arial"/>
                <w:b/>
                <w:bCs/>
                <w:sz w:val="18"/>
                <w:szCs w:val="18"/>
              </w:rPr>
              <w:t xml:space="preserve">Tema </w:t>
            </w:r>
            <w:r w:rsidR="006C5945">
              <w:rPr>
                <w:rFonts w:ascii="Verdana" w:hAnsi="Verdana" w:cs="Arial"/>
                <w:b/>
                <w:bCs/>
                <w:sz w:val="18"/>
                <w:szCs w:val="18"/>
              </w:rPr>
              <w:t>5</w:t>
            </w:r>
          </w:p>
        </w:tc>
      </w:tr>
      <w:tr w:rsidR="00D93D67" w:rsidRPr="00036B2A" w14:paraId="43B86726" w14:textId="77777777" w:rsidTr="00382386">
        <w:trPr>
          <w:jc w:val="center"/>
        </w:trPr>
        <w:tc>
          <w:tcPr>
            <w:tcW w:w="9923" w:type="dxa"/>
            <w:gridSpan w:val="7"/>
            <w:shd w:val="clear" w:color="auto" w:fill="D9D9D9"/>
            <w:vAlign w:val="center"/>
          </w:tcPr>
          <w:p w14:paraId="68F83FA5" w14:textId="77777777" w:rsidR="00D93D67" w:rsidRPr="00036B2A" w:rsidRDefault="00D93D67" w:rsidP="00382386">
            <w:pPr>
              <w:contextualSpacing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Código y denominación del módulo formativo:</w:t>
            </w:r>
          </w:p>
          <w:p w14:paraId="16AE9C8C" w14:textId="3B420F84" w:rsidR="00D93D67" w:rsidRPr="00036B2A" w:rsidRDefault="000D78A5" w:rsidP="00527A65">
            <w:pPr>
              <w:spacing w:before="120" w:after="120" w:line="360" w:lineRule="auto"/>
              <w:ind w:right="284"/>
              <w:contextualSpacing/>
              <w:jc w:val="center"/>
              <w:rPr>
                <w:rFonts w:ascii="Arial Narrow" w:hAnsi="Arial Narrow" w:cs="Calibri"/>
                <w:b/>
                <w:sz w:val="24"/>
                <w:szCs w:val="24"/>
                <w:lang w:eastAsia="es-ES"/>
              </w:rPr>
            </w:pPr>
            <w:r>
              <w:rPr>
                <w:rFonts w:ascii="Arial Narrow" w:hAnsi="Arial Narrow" w:cs="Calibri"/>
                <w:b/>
                <w:sz w:val="24"/>
                <w:szCs w:val="24"/>
                <w:lang w:eastAsia="es-ES"/>
              </w:rPr>
              <w:t>0</w:t>
            </w:r>
            <w:r w:rsidR="006C5945">
              <w:rPr>
                <w:rFonts w:ascii="Arial Narrow" w:hAnsi="Arial Narrow" w:cs="Calibri"/>
                <w:b/>
                <w:sz w:val="24"/>
                <w:szCs w:val="24"/>
                <w:lang w:eastAsia="es-ES"/>
              </w:rPr>
              <w:t>489</w:t>
            </w:r>
            <w:r w:rsidR="00457ED2" w:rsidRPr="00036B2A">
              <w:rPr>
                <w:rFonts w:ascii="Arial Narrow" w:hAnsi="Arial Narrow" w:cs="Calibri"/>
                <w:b/>
                <w:sz w:val="24"/>
                <w:szCs w:val="24"/>
                <w:lang w:eastAsia="es-ES"/>
              </w:rPr>
              <w:t xml:space="preserve">: </w:t>
            </w:r>
            <w:r w:rsidR="006C5945">
              <w:rPr>
                <w:rFonts w:ascii="Arial Narrow" w:hAnsi="Arial Narrow" w:cs="Calibri"/>
                <w:b/>
                <w:sz w:val="24"/>
                <w:szCs w:val="24"/>
                <w:lang w:eastAsia="es-ES"/>
              </w:rPr>
              <w:t>PROGRAMACIÓN MULTIMEDIA Y DISPOSITIVOS MÓVILES</w:t>
            </w:r>
          </w:p>
        </w:tc>
      </w:tr>
      <w:tr w:rsidR="007B1861" w:rsidRPr="00036B2A" w14:paraId="6035C1F4" w14:textId="77777777" w:rsidTr="007B1861">
        <w:trPr>
          <w:trHeight w:val="673"/>
          <w:jc w:val="center"/>
        </w:trPr>
        <w:tc>
          <w:tcPr>
            <w:tcW w:w="7500" w:type="dxa"/>
            <w:gridSpan w:val="6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1459F0CD" w14:textId="77777777" w:rsidR="007B1861" w:rsidRPr="00036B2A" w:rsidRDefault="007B1861" w:rsidP="00527A65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 xml:space="preserve">Profesor:  </w:t>
            </w:r>
            <w:r w:rsidR="00BA28A8" w:rsidRPr="00036B2A">
              <w:rPr>
                <w:rFonts w:ascii="Verdana" w:hAnsi="Verdana" w:cs="Arial"/>
                <w:sz w:val="18"/>
                <w:szCs w:val="18"/>
              </w:rPr>
              <w:t>Tomás Huerta Menéndez</w:t>
            </w:r>
          </w:p>
        </w:tc>
        <w:tc>
          <w:tcPr>
            <w:tcW w:w="2423" w:type="dxa"/>
            <w:vMerge w:val="restart"/>
            <w:tcBorders>
              <w:left w:val="single" w:sz="4" w:space="0" w:color="auto"/>
            </w:tcBorders>
            <w:shd w:val="clear" w:color="auto" w:fill="D9D9D9"/>
          </w:tcPr>
          <w:p w14:paraId="5977B3B3" w14:textId="77777777" w:rsidR="007B1861" w:rsidRPr="00036B2A" w:rsidRDefault="007B1861" w:rsidP="007B1861">
            <w:pPr>
              <w:spacing w:before="30" w:after="30"/>
              <w:jc w:val="center"/>
              <w:rPr>
                <w:rFonts w:ascii="Verdana" w:hAnsi="Verdana" w:cs="Arial"/>
                <w:b/>
                <w:bCs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bCs/>
                <w:sz w:val="18"/>
                <w:szCs w:val="18"/>
              </w:rPr>
              <w:t>CALIFICACIÓN</w:t>
            </w:r>
          </w:p>
        </w:tc>
      </w:tr>
      <w:tr w:rsidR="007B1861" w:rsidRPr="00036B2A" w14:paraId="3FC4150E" w14:textId="77777777" w:rsidTr="007B1861">
        <w:trPr>
          <w:trHeight w:val="636"/>
          <w:jc w:val="center"/>
        </w:trPr>
        <w:tc>
          <w:tcPr>
            <w:tcW w:w="7500" w:type="dxa"/>
            <w:gridSpan w:val="6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095E8503" w14:textId="710D9CC8" w:rsidR="007B1861" w:rsidRPr="00036B2A" w:rsidRDefault="007B1861" w:rsidP="00382386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Alumno/a:</w:t>
            </w:r>
            <w:r w:rsidR="005D7655">
              <w:rPr>
                <w:rFonts w:ascii="Verdana" w:hAnsi="Verdana" w:cs="Arial"/>
                <w:sz w:val="18"/>
                <w:szCs w:val="18"/>
              </w:rPr>
              <w:t xml:space="preserve"> </w:t>
            </w:r>
          </w:p>
        </w:tc>
        <w:tc>
          <w:tcPr>
            <w:tcW w:w="2423" w:type="dxa"/>
            <w:vMerge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0A216FA0" w14:textId="77777777" w:rsidR="007B1861" w:rsidRPr="00036B2A" w:rsidRDefault="007B1861" w:rsidP="007B1861">
            <w:pPr>
              <w:spacing w:before="30" w:after="30"/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D93D67" w:rsidRPr="00036B2A" w14:paraId="2927A3F1" w14:textId="77777777" w:rsidTr="00382386">
        <w:trPr>
          <w:jc w:val="center"/>
        </w:trPr>
        <w:tc>
          <w:tcPr>
            <w:tcW w:w="9923" w:type="dxa"/>
            <w:gridSpan w:val="7"/>
            <w:vAlign w:val="center"/>
          </w:tcPr>
          <w:p w14:paraId="6068A24F" w14:textId="2F10E881" w:rsidR="00D93D67" w:rsidRPr="00036B2A" w:rsidRDefault="00D93D67" w:rsidP="00261225">
            <w:pPr>
              <w:spacing w:before="120" w:after="120"/>
              <w:rPr>
                <w:rFonts w:ascii="Verdana" w:hAnsi="Verdana" w:cs="Arial"/>
                <w:b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sz w:val="18"/>
                <w:szCs w:val="18"/>
              </w:rPr>
              <w:t xml:space="preserve">Tiempo de realización:  </w:t>
            </w:r>
            <w:r w:rsidR="000D78A5">
              <w:rPr>
                <w:rFonts w:ascii="Verdana" w:hAnsi="Verdana" w:cs="Arial"/>
                <w:sz w:val="18"/>
                <w:szCs w:val="18"/>
              </w:rPr>
              <w:t>110</w:t>
            </w:r>
            <w:r w:rsidR="00E8495E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036B2A">
              <w:rPr>
                <w:rFonts w:ascii="Verdana" w:hAnsi="Verdana" w:cs="Arial"/>
                <w:sz w:val="18"/>
                <w:szCs w:val="18"/>
              </w:rPr>
              <w:t>minutos</w:t>
            </w:r>
          </w:p>
        </w:tc>
      </w:tr>
      <w:tr w:rsidR="00D93D67" w:rsidRPr="00036B2A" w14:paraId="6D5C6E28" w14:textId="77777777" w:rsidTr="00C25AC3">
        <w:trPr>
          <w:trHeight w:val="627"/>
          <w:jc w:val="center"/>
        </w:trPr>
        <w:tc>
          <w:tcPr>
            <w:tcW w:w="9923" w:type="dxa"/>
            <w:gridSpan w:val="7"/>
            <w:vAlign w:val="center"/>
          </w:tcPr>
          <w:p w14:paraId="70C915F6" w14:textId="60759028" w:rsidR="00794586" w:rsidRPr="00036B2A" w:rsidRDefault="00D93D67" w:rsidP="00932FFE">
            <w:pPr>
              <w:autoSpaceDE w:val="0"/>
              <w:autoSpaceDN w:val="0"/>
              <w:adjustRightInd w:val="0"/>
              <w:spacing w:line="240" w:lineRule="auto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sz w:val="18"/>
                <w:szCs w:val="18"/>
              </w:rPr>
              <w:t>Descripción de la prueba</w:t>
            </w:r>
            <w:r w:rsidR="00594C2F" w:rsidRPr="00036B2A">
              <w:rPr>
                <w:rFonts w:ascii="Verdana" w:hAnsi="Verdana" w:cs="Arial"/>
                <w:b/>
                <w:sz w:val="18"/>
                <w:szCs w:val="18"/>
              </w:rPr>
              <w:t xml:space="preserve">: </w:t>
            </w:r>
            <w:r w:rsidR="00527A65" w:rsidRPr="00036B2A">
              <w:rPr>
                <w:rFonts w:ascii="Verdana" w:hAnsi="Verdana" w:cs="Arial"/>
                <w:sz w:val="18"/>
                <w:szCs w:val="18"/>
              </w:rPr>
              <w:t>Prueba</w:t>
            </w:r>
            <w:r w:rsidR="00C943BB" w:rsidRPr="00036B2A">
              <w:rPr>
                <w:rFonts w:ascii="Verdana" w:hAnsi="Verdana" w:cs="Arial"/>
                <w:sz w:val="18"/>
                <w:szCs w:val="18"/>
              </w:rPr>
              <w:t xml:space="preserve"> relativa al </w:t>
            </w:r>
            <w:r w:rsidR="001E2EAA" w:rsidRPr="00036B2A">
              <w:rPr>
                <w:rFonts w:ascii="Verdana" w:hAnsi="Verdana" w:cs="Arial"/>
                <w:sz w:val="18"/>
                <w:szCs w:val="18"/>
              </w:rPr>
              <w:t xml:space="preserve">módulo </w:t>
            </w:r>
            <w:r w:rsidR="006C5945">
              <w:rPr>
                <w:rFonts w:ascii="Verdana" w:hAnsi="Verdana" w:cs="Arial"/>
                <w:sz w:val="18"/>
                <w:szCs w:val="18"/>
              </w:rPr>
              <w:t>0489</w:t>
            </w:r>
            <w:r w:rsidR="00D050C0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6C5945">
              <w:rPr>
                <w:rFonts w:ascii="Verdana" w:hAnsi="Verdana" w:cs="Arial"/>
                <w:sz w:val="18"/>
                <w:szCs w:val="18"/>
              </w:rPr>
              <w:t xml:space="preserve">Programación Multimedia y Dispositivos Móviles </w:t>
            </w:r>
            <w:r w:rsidR="00D050C0" w:rsidRPr="00036B2A">
              <w:rPr>
                <w:rFonts w:ascii="Verdana" w:hAnsi="Verdana" w:cs="Arial"/>
                <w:sz w:val="18"/>
                <w:szCs w:val="18"/>
              </w:rPr>
              <w:t xml:space="preserve">que evalúa los contenidos del tema </w:t>
            </w:r>
            <w:r w:rsidR="006C5945">
              <w:rPr>
                <w:rFonts w:ascii="Verdana" w:hAnsi="Verdana" w:cs="Arial"/>
                <w:sz w:val="18"/>
                <w:szCs w:val="18"/>
              </w:rPr>
              <w:t>5</w:t>
            </w:r>
            <w:r w:rsidR="00D050C0" w:rsidRPr="00036B2A">
              <w:rPr>
                <w:rFonts w:ascii="Verdana" w:hAnsi="Verdana" w:cs="Arial"/>
                <w:sz w:val="18"/>
                <w:szCs w:val="18"/>
              </w:rPr>
              <w:t>.</w:t>
            </w:r>
          </w:p>
        </w:tc>
      </w:tr>
      <w:tr w:rsidR="00971103" w:rsidRPr="00036B2A" w14:paraId="2DB28E20" w14:textId="77777777" w:rsidTr="00382386">
        <w:trPr>
          <w:trHeight w:val="803"/>
          <w:jc w:val="center"/>
        </w:trPr>
        <w:tc>
          <w:tcPr>
            <w:tcW w:w="9923" w:type="dxa"/>
            <w:gridSpan w:val="7"/>
            <w:vAlign w:val="center"/>
          </w:tcPr>
          <w:p w14:paraId="0DFAF509" w14:textId="77777777" w:rsidR="00971103" w:rsidRPr="00036B2A" w:rsidRDefault="00971103" w:rsidP="00FD07FA">
            <w:pPr>
              <w:spacing w:before="120" w:after="120"/>
              <w:rPr>
                <w:rFonts w:ascii="Verdana" w:hAnsi="Verdana" w:cs="Arial"/>
                <w:b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sz w:val="18"/>
                <w:szCs w:val="18"/>
              </w:rPr>
              <w:t>Sistema de calificación:</w:t>
            </w:r>
          </w:p>
          <w:p w14:paraId="6F972186" w14:textId="0B80AB27" w:rsidR="00090166" w:rsidRDefault="00D050C0" w:rsidP="00576E53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59" w:after="100" w:afterAutospacing="1" w:line="244" w:lineRule="auto"/>
              <w:ind w:right="-1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Preguntas para valorar los conocimientos. Cada ejercicio tiene señalado su valor tras el enunciado.</w:t>
            </w:r>
          </w:p>
          <w:p w14:paraId="6232BBBA" w14:textId="77777777" w:rsidR="008E3E81" w:rsidRPr="00036B2A" w:rsidRDefault="008E3E81" w:rsidP="008E3E81"/>
          <w:p w14:paraId="24ECEA60" w14:textId="49091091" w:rsidR="008E3E81" w:rsidRPr="00036B2A" w:rsidRDefault="008E3E81" w:rsidP="008E3E81">
            <w:pPr>
              <w:spacing w:before="120" w:after="120"/>
              <w:rPr>
                <w:rFonts w:ascii="Verdana" w:hAnsi="Verdana" w:cs="Arial"/>
                <w:b/>
                <w:sz w:val="18"/>
                <w:szCs w:val="18"/>
              </w:rPr>
            </w:pPr>
            <w:r>
              <w:rPr>
                <w:rFonts w:ascii="Verdana" w:hAnsi="Verdana" w:cs="Arial"/>
                <w:b/>
                <w:sz w:val="18"/>
                <w:szCs w:val="18"/>
              </w:rPr>
              <w:t>Restricciones</w:t>
            </w:r>
            <w:r w:rsidRPr="00036B2A">
              <w:rPr>
                <w:rFonts w:ascii="Verdana" w:hAnsi="Verdana" w:cs="Arial"/>
                <w:b/>
                <w:sz w:val="18"/>
                <w:szCs w:val="18"/>
              </w:rPr>
              <w:t>:</w:t>
            </w:r>
          </w:p>
          <w:p w14:paraId="6D8F9EA8" w14:textId="77777777" w:rsidR="00971103" w:rsidRDefault="008E3E81" w:rsidP="008E3E81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59" w:after="100" w:afterAutospacing="1" w:line="244" w:lineRule="auto"/>
              <w:ind w:right="-1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Si la base de datos no funciona de forma remota, la calificación será de 0.</w:t>
            </w:r>
          </w:p>
          <w:p w14:paraId="13EE07EB" w14:textId="782DAE32" w:rsidR="008E3E81" w:rsidRPr="008E3E81" w:rsidRDefault="008E3E81" w:rsidP="008E3E81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59" w:after="100" w:afterAutospacing="1" w:line="244" w:lineRule="auto"/>
              <w:ind w:right="-1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Si las imágenes no se cargan de forma remota, la calificación será de 0.</w:t>
            </w:r>
          </w:p>
        </w:tc>
      </w:tr>
      <w:tr w:rsidR="00971103" w:rsidRPr="00036B2A" w14:paraId="0E091897" w14:textId="77777777" w:rsidTr="00D93D67">
        <w:trPr>
          <w:trHeight w:val="802"/>
          <w:jc w:val="center"/>
        </w:trPr>
        <w:tc>
          <w:tcPr>
            <w:tcW w:w="9923" w:type="dxa"/>
            <w:gridSpan w:val="7"/>
            <w:tcBorders>
              <w:bottom w:val="single" w:sz="4" w:space="0" w:color="1F497D"/>
            </w:tcBorders>
            <w:vAlign w:val="center"/>
          </w:tcPr>
          <w:p w14:paraId="36032D9A" w14:textId="77777777" w:rsidR="00971103" w:rsidRPr="00036B2A" w:rsidRDefault="00971103" w:rsidP="00FD07FA">
            <w:pPr>
              <w:spacing w:before="120" w:after="120"/>
              <w:rPr>
                <w:rFonts w:ascii="Verdana" w:hAnsi="Verdana" w:cs="Arial"/>
                <w:b/>
                <w:sz w:val="18"/>
                <w:szCs w:val="18"/>
              </w:rPr>
            </w:pPr>
            <w:r w:rsidRPr="00036B2A">
              <w:rPr>
                <w:rFonts w:ascii="Verdana" w:hAnsi="Verdana" w:cs="Arial"/>
                <w:b/>
                <w:sz w:val="18"/>
                <w:szCs w:val="18"/>
              </w:rPr>
              <w:t>Instrucciones:</w:t>
            </w:r>
          </w:p>
          <w:p w14:paraId="32F94DD4" w14:textId="499BD49E" w:rsidR="00971103" w:rsidRPr="00653355" w:rsidRDefault="007033F1" w:rsidP="00FD07FA">
            <w:pPr>
              <w:rPr>
                <w:rFonts w:ascii="Verdana" w:hAnsi="Verdana" w:cs="Arial"/>
                <w:sz w:val="18"/>
                <w:szCs w:val="18"/>
              </w:rPr>
            </w:pPr>
            <w:r w:rsidRPr="00FF2545">
              <w:rPr>
                <w:rFonts w:ascii="Verdana" w:hAnsi="Verdana" w:cs="Arial"/>
                <w:color w:val="000000" w:themeColor="text1"/>
                <w:sz w:val="18"/>
                <w:szCs w:val="18"/>
              </w:rPr>
              <w:t xml:space="preserve">La prueba consiste </w:t>
            </w:r>
            <w:r w:rsidRPr="00653355">
              <w:rPr>
                <w:rFonts w:ascii="Verdana" w:hAnsi="Verdana" w:cs="Arial"/>
                <w:sz w:val="18"/>
                <w:szCs w:val="18"/>
              </w:rPr>
              <w:t xml:space="preserve">en </w:t>
            </w:r>
            <w:r w:rsidR="00653355" w:rsidRPr="00653355">
              <w:rPr>
                <w:rFonts w:ascii="Verdana" w:hAnsi="Verdana" w:cs="Arial"/>
                <w:sz w:val="18"/>
                <w:szCs w:val="18"/>
              </w:rPr>
              <w:t>tres</w:t>
            </w:r>
            <w:r w:rsidRPr="00653355">
              <w:rPr>
                <w:rFonts w:ascii="Verdana" w:hAnsi="Verdana" w:cs="Arial"/>
                <w:sz w:val="18"/>
                <w:szCs w:val="18"/>
              </w:rPr>
              <w:t xml:space="preserve"> ejercicios.</w:t>
            </w:r>
          </w:p>
          <w:p w14:paraId="212B9289" w14:textId="77777777" w:rsidR="00971103" w:rsidRPr="00653355" w:rsidRDefault="00971103" w:rsidP="00FD07FA">
            <w:pPr>
              <w:autoSpaceDE w:val="0"/>
              <w:autoSpaceDN w:val="0"/>
              <w:adjustRightInd w:val="0"/>
              <w:spacing w:before="59" w:after="100" w:afterAutospacing="1" w:line="244" w:lineRule="auto"/>
              <w:ind w:right="-1"/>
              <w:rPr>
                <w:rFonts w:ascii="Verdana" w:hAnsi="Verdana" w:cs="Arial"/>
                <w:sz w:val="18"/>
                <w:szCs w:val="18"/>
              </w:rPr>
            </w:pPr>
            <w:r w:rsidRPr="00653355">
              <w:rPr>
                <w:rFonts w:ascii="Verdana" w:hAnsi="Verdana" w:cs="Arial"/>
                <w:sz w:val="18"/>
                <w:szCs w:val="18"/>
              </w:rPr>
              <w:t>La prueba se superará c</w:t>
            </w:r>
            <w:r w:rsidR="00E66EE1" w:rsidRPr="00653355">
              <w:rPr>
                <w:rFonts w:ascii="Verdana" w:hAnsi="Verdana" w:cs="Arial"/>
                <w:sz w:val="18"/>
                <w:szCs w:val="18"/>
              </w:rPr>
              <w:t>o</w:t>
            </w:r>
            <w:r w:rsidR="00090166" w:rsidRPr="00653355">
              <w:rPr>
                <w:rFonts w:ascii="Verdana" w:hAnsi="Verdana" w:cs="Arial"/>
                <w:sz w:val="18"/>
                <w:szCs w:val="18"/>
              </w:rPr>
              <w:t>n un 5</w:t>
            </w:r>
            <w:r w:rsidR="00E66EE1" w:rsidRPr="00653355">
              <w:rPr>
                <w:rFonts w:ascii="Verdana" w:hAnsi="Verdana" w:cs="Arial"/>
                <w:sz w:val="18"/>
                <w:szCs w:val="18"/>
              </w:rPr>
              <w:t>.</w:t>
            </w:r>
          </w:p>
          <w:p w14:paraId="1FA1676A" w14:textId="711A46A3" w:rsidR="00971103" w:rsidRPr="00036B2A" w:rsidRDefault="00971103" w:rsidP="00FD07FA">
            <w:pPr>
              <w:rPr>
                <w:rFonts w:ascii="Verdana" w:hAnsi="Verdana" w:cs="Arial"/>
                <w:b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Tiempo par</w:t>
            </w:r>
            <w:r w:rsidR="00023744" w:rsidRPr="00036B2A">
              <w:rPr>
                <w:rFonts w:ascii="Verdana" w:hAnsi="Verdana" w:cs="Arial"/>
                <w:sz w:val="18"/>
                <w:szCs w:val="18"/>
              </w:rPr>
              <w:t xml:space="preserve">a la realización de la prueba: </w:t>
            </w:r>
            <w:r w:rsidR="000D78A5">
              <w:rPr>
                <w:rFonts w:ascii="Verdana" w:hAnsi="Verdana" w:cs="Arial"/>
                <w:sz w:val="18"/>
                <w:szCs w:val="18"/>
              </w:rPr>
              <w:t>110</w:t>
            </w:r>
            <w:r w:rsidR="002E29F1" w:rsidRPr="00036B2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036B2A">
              <w:rPr>
                <w:rFonts w:ascii="Verdana" w:hAnsi="Verdana" w:cs="Arial"/>
                <w:sz w:val="18"/>
                <w:szCs w:val="18"/>
              </w:rPr>
              <w:t>minutos.</w:t>
            </w:r>
          </w:p>
        </w:tc>
      </w:tr>
      <w:tr w:rsidR="00D93D67" w:rsidRPr="00036B2A" w14:paraId="358741D5" w14:textId="77777777" w:rsidTr="00382386">
        <w:trPr>
          <w:trHeight w:val="1140"/>
          <w:jc w:val="center"/>
        </w:trPr>
        <w:tc>
          <w:tcPr>
            <w:tcW w:w="3544" w:type="dxa"/>
            <w:gridSpan w:val="2"/>
          </w:tcPr>
          <w:p w14:paraId="0E010C7C" w14:textId="77777777" w:rsidR="00D93D67" w:rsidRPr="00036B2A" w:rsidRDefault="00412726" w:rsidP="00382386">
            <w:pPr>
              <w:spacing w:before="120" w:after="120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Firma del Profesor</w:t>
            </w:r>
            <w:r w:rsidR="00D93D67" w:rsidRPr="00036B2A">
              <w:rPr>
                <w:rFonts w:ascii="Verdana" w:hAnsi="Verdana" w:cs="Arial"/>
                <w:sz w:val="18"/>
                <w:szCs w:val="18"/>
              </w:rPr>
              <w:t>:</w:t>
            </w:r>
          </w:p>
        </w:tc>
        <w:tc>
          <w:tcPr>
            <w:tcW w:w="3544" w:type="dxa"/>
            <w:gridSpan w:val="2"/>
          </w:tcPr>
          <w:p w14:paraId="5948AA4A" w14:textId="77777777" w:rsidR="00D93D67" w:rsidRPr="00036B2A" w:rsidRDefault="00D93D67" w:rsidP="00382386">
            <w:pPr>
              <w:spacing w:before="120" w:after="120"/>
              <w:jc w:val="center"/>
              <w:rPr>
                <w:rFonts w:ascii="Verdana" w:hAnsi="Verdana" w:cs="Arial"/>
                <w:iCs/>
                <w:sz w:val="18"/>
                <w:szCs w:val="18"/>
              </w:rPr>
            </w:pPr>
            <w:r w:rsidRPr="00036B2A">
              <w:rPr>
                <w:rFonts w:ascii="Verdana" w:hAnsi="Verdana" w:cs="Arial"/>
                <w:iCs/>
                <w:sz w:val="18"/>
                <w:szCs w:val="18"/>
              </w:rPr>
              <w:t>Firma del Alumno/a:</w:t>
            </w:r>
          </w:p>
        </w:tc>
        <w:tc>
          <w:tcPr>
            <w:tcW w:w="2835" w:type="dxa"/>
            <w:gridSpan w:val="3"/>
          </w:tcPr>
          <w:p w14:paraId="53B9D064" w14:textId="77777777" w:rsidR="00D93D67" w:rsidRPr="00036B2A" w:rsidRDefault="00D93D67" w:rsidP="00382386">
            <w:pPr>
              <w:spacing w:before="120" w:after="120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036B2A">
              <w:rPr>
                <w:rFonts w:ascii="Verdana" w:hAnsi="Verdana" w:cs="Arial"/>
                <w:sz w:val="18"/>
                <w:szCs w:val="18"/>
              </w:rPr>
              <w:t>Fecha:</w:t>
            </w:r>
          </w:p>
          <w:p w14:paraId="1A7C81AB" w14:textId="77777777" w:rsidR="006707EE" w:rsidRPr="00036B2A" w:rsidRDefault="006707EE" w:rsidP="00237B58">
            <w:pPr>
              <w:spacing w:before="120" w:after="120"/>
              <w:jc w:val="center"/>
              <w:rPr>
                <w:rFonts w:ascii="Verdana" w:hAnsi="Verdana" w:cs="Arial"/>
                <w:sz w:val="18"/>
                <w:szCs w:val="18"/>
              </w:rPr>
            </w:pPr>
          </w:p>
        </w:tc>
      </w:tr>
    </w:tbl>
    <w:p w14:paraId="20F55183" w14:textId="77777777" w:rsidR="00301873" w:rsidRPr="00036B2A" w:rsidRDefault="00301873" w:rsidP="009D1C28">
      <w:pPr>
        <w:widowControl w:val="0"/>
        <w:suppressAutoHyphens/>
        <w:spacing w:line="360" w:lineRule="auto"/>
        <w:rPr>
          <w:rFonts w:ascii="Arial" w:hAnsi="Arial" w:cs="Tahoma"/>
          <w:b/>
          <w:bCs/>
          <w:sz w:val="20"/>
        </w:rPr>
      </w:pPr>
    </w:p>
    <w:p w14:paraId="7E44CCDA" w14:textId="77777777" w:rsidR="00023744" w:rsidRPr="00036B2A" w:rsidRDefault="00023744" w:rsidP="009D1C28">
      <w:pPr>
        <w:widowControl w:val="0"/>
        <w:suppressAutoHyphens/>
        <w:spacing w:line="360" w:lineRule="auto"/>
        <w:rPr>
          <w:rFonts w:ascii="Arial" w:hAnsi="Arial" w:cs="Tahoma"/>
          <w:b/>
          <w:bCs/>
          <w:sz w:val="20"/>
        </w:rPr>
      </w:pPr>
    </w:p>
    <w:p w14:paraId="3073C53A" w14:textId="77777777" w:rsidR="00F173A4" w:rsidRPr="00036B2A" w:rsidRDefault="00F173A4" w:rsidP="009D1C28">
      <w:pPr>
        <w:widowControl w:val="0"/>
        <w:suppressAutoHyphens/>
        <w:spacing w:line="360" w:lineRule="auto"/>
        <w:rPr>
          <w:rFonts w:ascii="Arial" w:hAnsi="Arial" w:cs="Tahoma"/>
          <w:b/>
          <w:bCs/>
          <w:sz w:val="20"/>
        </w:rPr>
      </w:pPr>
    </w:p>
    <w:p w14:paraId="646209A0" w14:textId="77777777" w:rsidR="00932FFE" w:rsidRPr="00036B2A" w:rsidRDefault="00F173A4" w:rsidP="005955BE">
      <w:pPr>
        <w:pStyle w:val="Exrubric"/>
        <w:spacing w:before="0" w:after="120" w:line="360" w:lineRule="auto"/>
        <w:ind w:left="0" w:firstLine="0"/>
        <w:rPr>
          <w:rFonts w:ascii="Arial" w:hAnsi="Arial" w:cs="Tahoma"/>
          <w:b w:val="0"/>
          <w:bCs/>
          <w:sz w:val="20"/>
          <w:lang w:val="es-ES"/>
        </w:rPr>
      </w:pPr>
      <w:r w:rsidRPr="00036B2A">
        <w:rPr>
          <w:rFonts w:ascii="Arial" w:hAnsi="Arial" w:cs="Tahoma"/>
          <w:b w:val="0"/>
          <w:bCs/>
          <w:sz w:val="20"/>
          <w:lang w:val="es-ES"/>
        </w:rPr>
        <w:br w:type="page"/>
      </w:r>
    </w:p>
    <w:p w14:paraId="7F4B6531" w14:textId="3BE2D58E" w:rsidR="007D667D" w:rsidRPr="003F4EFE" w:rsidRDefault="007D667D" w:rsidP="007D667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Objetivo</w:t>
      </w:r>
    </w:p>
    <w:p w14:paraId="0E59E322" w14:textId="56229885" w:rsidR="007D667D" w:rsidRDefault="007D667D" w:rsidP="007D667D">
      <w:r>
        <w:t xml:space="preserve">El objetivo final es terminar la </w:t>
      </w:r>
      <w:proofErr w:type="spellStart"/>
      <w:r>
        <w:t>SecondActivity</w:t>
      </w:r>
      <w:proofErr w:type="spellEnd"/>
      <w:r>
        <w:t xml:space="preserve"> y crear una tercera en la que se muestren 4 imágenes subidas </w:t>
      </w:r>
      <w:r w:rsidRPr="008E3E81">
        <w:rPr>
          <w:i/>
        </w:rPr>
        <w:t>a</w:t>
      </w:r>
      <w:r w:rsidR="00653355" w:rsidRPr="008E3E81">
        <w:rPr>
          <w:i/>
        </w:rPr>
        <w:t xml:space="preserve"> mano</w:t>
      </w:r>
      <w:r w:rsidR="00653355">
        <w:t xml:space="preserve"> a</w:t>
      </w:r>
      <w:r>
        <w:t xml:space="preserve"> </w:t>
      </w:r>
      <w:proofErr w:type="spellStart"/>
      <w:r>
        <w:t>Cloudinary</w:t>
      </w:r>
      <w:proofErr w:type="spellEnd"/>
      <w:r>
        <w:t>.</w:t>
      </w:r>
    </w:p>
    <w:p w14:paraId="159E91C8" w14:textId="77777777" w:rsidR="007D667D" w:rsidRDefault="007D667D" w:rsidP="003F4EFE">
      <w:pPr>
        <w:rPr>
          <w:b/>
          <w:sz w:val="28"/>
          <w:szCs w:val="28"/>
        </w:rPr>
      </w:pPr>
    </w:p>
    <w:p w14:paraId="31EEB9B2" w14:textId="57EDCB6D" w:rsidR="003F4EFE" w:rsidRPr="003F4EFE" w:rsidRDefault="003F4EFE" w:rsidP="003F4EFE">
      <w:pPr>
        <w:rPr>
          <w:b/>
          <w:sz w:val="28"/>
          <w:szCs w:val="28"/>
        </w:rPr>
      </w:pPr>
      <w:r w:rsidRPr="003F4EFE">
        <w:rPr>
          <w:b/>
          <w:sz w:val="28"/>
          <w:szCs w:val="28"/>
        </w:rPr>
        <w:t xml:space="preserve">Ejercicio 1. </w:t>
      </w:r>
      <w:r w:rsidR="007D667D">
        <w:rPr>
          <w:b/>
          <w:sz w:val="28"/>
          <w:szCs w:val="28"/>
        </w:rPr>
        <w:t xml:space="preserve">Rematar la </w:t>
      </w:r>
      <w:proofErr w:type="spellStart"/>
      <w:r w:rsidR="007D667D">
        <w:rPr>
          <w:b/>
          <w:sz w:val="28"/>
          <w:szCs w:val="28"/>
        </w:rPr>
        <w:t>SecondActivity</w:t>
      </w:r>
      <w:proofErr w:type="spellEnd"/>
      <w:r w:rsidR="007D667D">
        <w:rPr>
          <w:b/>
          <w:sz w:val="28"/>
          <w:szCs w:val="28"/>
        </w:rPr>
        <w:t xml:space="preserve"> </w:t>
      </w:r>
      <w:r w:rsidRPr="003F4EFE">
        <w:rPr>
          <w:b/>
          <w:sz w:val="28"/>
          <w:szCs w:val="28"/>
        </w:rPr>
        <w:t>(</w:t>
      </w:r>
      <w:r w:rsidR="006B7A4E">
        <w:rPr>
          <w:b/>
          <w:sz w:val="28"/>
          <w:szCs w:val="28"/>
        </w:rPr>
        <w:t>2</w:t>
      </w:r>
      <w:r w:rsidRPr="003F4EFE">
        <w:rPr>
          <w:b/>
          <w:sz w:val="28"/>
          <w:szCs w:val="28"/>
        </w:rPr>
        <w:t xml:space="preserve"> puntos)</w:t>
      </w:r>
    </w:p>
    <w:p w14:paraId="3D99F69B" w14:textId="77777777" w:rsidR="007D667D" w:rsidRDefault="006C5945" w:rsidP="006C5945">
      <w:pPr>
        <w:rPr>
          <w:lang w:eastAsia="es-ES"/>
        </w:rPr>
      </w:pPr>
      <w:r>
        <w:rPr>
          <w:lang w:eastAsia="es-ES"/>
        </w:rPr>
        <w:t xml:space="preserve">Añade </w:t>
      </w:r>
      <w:r w:rsidR="007D667D">
        <w:rPr>
          <w:lang w:eastAsia="es-ES"/>
        </w:rPr>
        <w:t>tres</w:t>
      </w:r>
      <w:r>
        <w:rPr>
          <w:lang w:eastAsia="es-ES"/>
        </w:rPr>
        <w:t xml:space="preserve"> botones en la </w:t>
      </w:r>
      <w:proofErr w:type="spellStart"/>
      <w:r>
        <w:rPr>
          <w:lang w:eastAsia="es-ES"/>
        </w:rPr>
        <w:t>SecondActivity</w:t>
      </w:r>
      <w:proofErr w:type="spellEnd"/>
      <w:r>
        <w:rPr>
          <w:lang w:eastAsia="es-ES"/>
        </w:rPr>
        <w:t>:</w:t>
      </w:r>
    </w:p>
    <w:p w14:paraId="6144B467" w14:textId="77777777" w:rsidR="007D667D" w:rsidRDefault="007D667D" w:rsidP="006C5945">
      <w:pPr>
        <w:rPr>
          <w:lang w:eastAsia="es-ES"/>
        </w:rPr>
      </w:pPr>
    </w:p>
    <w:p w14:paraId="0979D439" w14:textId="07C4552C" w:rsidR="007D667D" w:rsidRDefault="007D667D" w:rsidP="006C5945">
      <w:pPr>
        <w:rPr>
          <w:lang w:eastAsia="es-ES"/>
        </w:rPr>
      </w:pPr>
      <w:r w:rsidRPr="007D667D">
        <w:rPr>
          <w:b/>
          <w:lang w:eastAsia="es-ES"/>
        </w:rPr>
        <w:t>1.1. Primer botón</w:t>
      </w:r>
      <w:r w:rsidR="006B7A4E">
        <w:rPr>
          <w:b/>
          <w:lang w:eastAsia="es-ES"/>
        </w:rPr>
        <w:t xml:space="preserve"> (1 punto)</w:t>
      </w:r>
      <w:r>
        <w:rPr>
          <w:lang w:eastAsia="es-ES"/>
        </w:rPr>
        <w:t xml:space="preserve"> </w:t>
      </w:r>
    </w:p>
    <w:p w14:paraId="2E834D3C" w14:textId="71388ADB" w:rsidR="007D667D" w:rsidRDefault="007D667D" w:rsidP="006C5945">
      <w:pPr>
        <w:rPr>
          <w:lang w:eastAsia="es-ES"/>
        </w:rPr>
      </w:pPr>
      <w:r>
        <w:rPr>
          <w:lang w:eastAsia="es-ES"/>
        </w:rPr>
        <w:t>Su texto es "</w:t>
      </w:r>
      <w:proofErr w:type="spellStart"/>
      <w:r>
        <w:rPr>
          <w:lang w:eastAsia="es-ES"/>
        </w:rPr>
        <w:t>Logout</w:t>
      </w:r>
      <w:proofErr w:type="spellEnd"/>
      <w:r>
        <w:rPr>
          <w:lang w:eastAsia="es-ES"/>
        </w:rPr>
        <w:t>" y su función es borrar las preferencias guardadas</w:t>
      </w:r>
      <w:r w:rsidR="00681B87">
        <w:rPr>
          <w:lang w:eastAsia="es-ES"/>
        </w:rPr>
        <w:t xml:space="preserve"> (usando el editor)</w:t>
      </w:r>
      <w:r>
        <w:rPr>
          <w:lang w:eastAsia="es-ES"/>
        </w:rPr>
        <w:t xml:space="preserve">, para después ir a la </w:t>
      </w:r>
      <w:proofErr w:type="spellStart"/>
      <w:r>
        <w:rPr>
          <w:lang w:eastAsia="es-ES"/>
        </w:rPr>
        <w:t>FirstActivity</w:t>
      </w:r>
      <w:proofErr w:type="spellEnd"/>
      <w:r w:rsidR="00681B87">
        <w:rPr>
          <w:lang w:eastAsia="es-ES"/>
        </w:rPr>
        <w:t xml:space="preserve"> mediante un </w:t>
      </w:r>
      <w:proofErr w:type="spellStart"/>
      <w:r w:rsidR="00681B87">
        <w:rPr>
          <w:lang w:eastAsia="es-ES"/>
        </w:rPr>
        <w:t>intent</w:t>
      </w:r>
      <w:proofErr w:type="spellEnd"/>
      <w:r>
        <w:rPr>
          <w:lang w:eastAsia="es-ES"/>
        </w:rPr>
        <w:t>.</w:t>
      </w:r>
    </w:p>
    <w:p w14:paraId="3BBDD3AD" w14:textId="7C6E76C0" w:rsidR="007D667D" w:rsidRDefault="007D667D" w:rsidP="006C5945">
      <w:pPr>
        <w:rPr>
          <w:lang w:eastAsia="es-ES"/>
        </w:rPr>
      </w:pPr>
    </w:p>
    <w:p w14:paraId="412BA871" w14:textId="739621B0" w:rsidR="007D667D" w:rsidRDefault="007D667D" w:rsidP="007D667D">
      <w:pPr>
        <w:rPr>
          <w:lang w:eastAsia="es-ES"/>
        </w:rPr>
      </w:pPr>
      <w:r w:rsidRPr="007D667D">
        <w:rPr>
          <w:b/>
          <w:lang w:eastAsia="es-ES"/>
        </w:rPr>
        <w:t>1.</w:t>
      </w:r>
      <w:r>
        <w:rPr>
          <w:b/>
          <w:lang w:eastAsia="es-ES"/>
        </w:rPr>
        <w:t>2</w:t>
      </w:r>
      <w:r w:rsidRPr="007D667D">
        <w:rPr>
          <w:b/>
          <w:lang w:eastAsia="es-ES"/>
        </w:rPr>
        <w:t xml:space="preserve">. </w:t>
      </w:r>
      <w:r>
        <w:rPr>
          <w:b/>
          <w:lang w:eastAsia="es-ES"/>
        </w:rPr>
        <w:t xml:space="preserve">Segundo </w:t>
      </w:r>
      <w:r w:rsidRPr="007D667D">
        <w:rPr>
          <w:b/>
          <w:lang w:eastAsia="es-ES"/>
        </w:rPr>
        <w:t>botón</w:t>
      </w:r>
      <w:r w:rsidR="006B7A4E">
        <w:rPr>
          <w:b/>
          <w:lang w:eastAsia="es-ES"/>
        </w:rPr>
        <w:t xml:space="preserve"> (0.5 puntos)</w:t>
      </w:r>
    </w:p>
    <w:p w14:paraId="5AA65E0E" w14:textId="1581A5DC" w:rsidR="006C5945" w:rsidRDefault="007D667D" w:rsidP="006C5945">
      <w:r>
        <w:t xml:space="preserve">Su texto es </w:t>
      </w:r>
      <w:r w:rsidR="006C5945">
        <w:t>"</w:t>
      </w:r>
      <w:proofErr w:type="spellStart"/>
      <w:r w:rsidR="006C5945">
        <w:t>Exit</w:t>
      </w:r>
      <w:proofErr w:type="spellEnd"/>
      <w:r w:rsidR="006C5945">
        <w:t>"</w:t>
      </w:r>
      <w:r>
        <w:t xml:space="preserve"> y </w:t>
      </w:r>
      <w:r w:rsidR="006C5945">
        <w:t>cierr</w:t>
      </w:r>
      <w:r>
        <w:t>a</w:t>
      </w:r>
      <w:r w:rsidR="006C5945">
        <w:t xml:space="preserve"> la aplicación de forma completa, empleando para ello:</w:t>
      </w:r>
    </w:p>
    <w:p w14:paraId="3E9BAC21" w14:textId="77777777" w:rsidR="006C5945" w:rsidRDefault="006C5945" w:rsidP="006C5945">
      <w:pPr>
        <w:pStyle w:val="Cdigo"/>
      </w:pPr>
      <w:proofErr w:type="spellStart"/>
      <w:r>
        <w:t>finishAffinity</w:t>
      </w:r>
      <w:proofErr w:type="spellEnd"/>
      <w:r>
        <w:t>();</w:t>
      </w:r>
    </w:p>
    <w:p w14:paraId="2BAC87BA" w14:textId="3052A28C" w:rsidR="006C5945" w:rsidRDefault="006C5945" w:rsidP="006C5945">
      <w:pPr>
        <w:pStyle w:val="Cdigo"/>
      </w:pPr>
      <w:proofErr w:type="spellStart"/>
      <w:r>
        <w:t>System.exit</w:t>
      </w:r>
      <w:proofErr w:type="spellEnd"/>
      <w:r>
        <w:t>(0);</w:t>
      </w:r>
    </w:p>
    <w:p w14:paraId="6D32A268" w14:textId="4A8D6FE9" w:rsidR="006C5945" w:rsidRDefault="006C5945" w:rsidP="006C5945">
      <w:pPr>
        <w:pStyle w:val="Cdigo"/>
      </w:pPr>
    </w:p>
    <w:p w14:paraId="2599EA7C" w14:textId="0A0324CD" w:rsidR="007D667D" w:rsidRDefault="007D667D" w:rsidP="007D667D">
      <w:pPr>
        <w:rPr>
          <w:lang w:eastAsia="es-ES"/>
        </w:rPr>
      </w:pPr>
      <w:r w:rsidRPr="007D667D">
        <w:rPr>
          <w:b/>
          <w:lang w:eastAsia="es-ES"/>
        </w:rPr>
        <w:t>1.</w:t>
      </w:r>
      <w:r>
        <w:rPr>
          <w:b/>
          <w:lang w:eastAsia="es-ES"/>
        </w:rPr>
        <w:t>3</w:t>
      </w:r>
      <w:r w:rsidRPr="007D667D">
        <w:rPr>
          <w:b/>
          <w:lang w:eastAsia="es-ES"/>
        </w:rPr>
        <w:t xml:space="preserve">. </w:t>
      </w:r>
      <w:r>
        <w:rPr>
          <w:b/>
          <w:lang w:eastAsia="es-ES"/>
        </w:rPr>
        <w:t xml:space="preserve">Tercer </w:t>
      </w:r>
      <w:r w:rsidRPr="007D667D">
        <w:rPr>
          <w:b/>
          <w:lang w:eastAsia="es-ES"/>
        </w:rPr>
        <w:t>botón</w:t>
      </w:r>
      <w:r w:rsidR="006B7A4E">
        <w:rPr>
          <w:b/>
          <w:lang w:eastAsia="es-ES"/>
        </w:rPr>
        <w:t xml:space="preserve"> (0.5 puntos)</w:t>
      </w:r>
    </w:p>
    <w:p w14:paraId="30C93C3C" w14:textId="6B190DC1" w:rsidR="007D667D" w:rsidRDefault="007D667D" w:rsidP="007D667D">
      <w:r>
        <w:t xml:space="preserve">Su texto es "Galería" y lleva a la </w:t>
      </w:r>
      <w:proofErr w:type="spellStart"/>
      <w:r>
        <w:t>ThirdActivity</w:t>
      </w:r>
      <w:proofErr w:type="spellEnd"/>
      <w:r w:rsidR="00681B87">
        <w:t xml:space="preserve"> mediante un </w:t>
      </w:r>
      <w:proofErr w:type="spellStart"/>
      <w:r w:rsidR="00681B87">
        <w:t>intent</w:t>
      </w:r>
      <w:proofErr w:type="spellEnd"/>
      <w:r w:rsidR="00D74FBA">
        <w:t xml:space="preserve"> (sin extras ni nada más).</w:t>
      </w:r>
    </w:p>
    <w:p w14:paraId="53BD70B6" w14:textId="77777777" w:rsidR="007D667D" w:rsidRDefault="007D667D" w:rsidP="006C5945">
      <w:pPr>
        <w:pStyle w:val="Cdigo"/>
      </w:pPr>
    </w:p>
    <w:p w14:paraId="6BC85EA7" w14:textId="4830814F" w:rsidR="001C10B3" w:rsidRPr="003F4EFE" w:rsidRDefault="001C10B3" w:rsidP="001C10B3">
      <w:pPr>
        <w:rPr>
          <w:b/>
          <w:sz w:val="28"/>
          <w:szCs w:val="28"/>
        </w:rPr>
      </w:pPr>
      <w:r w:rsidRPr="003F4EFE">
        <w:rPr>
          <w:b/>
          <w:sz w:val="28"/>
          <w:szCs w:val="28"/>
        </w:rPr>
        <w:t xml:space="preserve">Ejercicio </w:t>
      </w:r>
      <w:r>
        <w:rPr>
          <w:b/>
          <w:sz w:val="28"/>
          <w:szCs w:val="28"/>
        </w:rPr>
        <w:t>2</w:t>
      </w:r>
      <w:r w:rsidRPr="003F4EFE">
        <w:rPr>
          <w:b/>
          <w:sz w:val="28"/>
          <w:szCs w:val="28"/>
        </w:rPr>
        <w:t xml:space="preserve">. </w:t>
      </w:r>
      <w:proofErr w:type="spellStart"/>
      <w:r w:rsidR="00665B82">
        <w:rPr>
          <w:b/>
          <w:sz w:val="28"/>
          <w:szCs w:val="28"/>
        </w:rPr>
        <w:t>Cloudinary</w:t>
      </w:r>
      <w:proofErr w:type="spellEnd"/>
      <w:r w:rsidR="00665B82">
        <w:rPr>
          <w:b/>
          <w:sz w:val="28"/>
          <w:szCs w:val="28"/>
        </w:rPr>
        <w:t xml:space="preserve"> </w:t>
      </w:r>
      <w:r w:rsidRPr="003F4EFE">
        <w:rPr>
          <w:b/>
          <w:sz w:val="28"/>
          <w:szCs w:val="28"/>
        </w:rPr>
        <w:t>(</w:t>
      </w:r>
      <w:r w:rsidR="006B7A4E">
        <w:rPr>
          <w:b/>
          <w:sz w:val="28"/>
          <w:szCs w:val="28"/>
        </w:rPr>
        <w:t>1</w:t>
      </w:r>
      <w:r w:rsidRPr="003F4EFE">
        <w:rPr>
          <w:b/>
          <w:sz w:val="28"/>
          <w:szCs w:val="28"/>
        </w:rPr>
        <w:t xml:space="preserve"> punto)</w:t>
      </w:r>
    </w:p>
    <w:p w14:paraId="64E323C3" w14:textId="2AC06C33" w:rsidR="007D667D" w:rsidRDefault="007D667D" w:rsidP="001C10B3">
      <w:pPr>
        <w:rPr>
          <w:lang w:eastAsia="es-ES"/>
        </w:rPr>
      </w:pPr>
      <w:r w:rsidRPr="008E3E81">
        <w:rPr>
          <w:i/>
          <w:lang w:eastAsia="es-ES"/>
        </w:rPr>
        <w:t>A MANO</w:t>
      </w:r>
      <w:r>
        <w:rPr>
          <w:lang w:eastAsia="es-ES"/>
        </w:rPr>
        <w:t xml:space="preserve"> (sin programar): crea una carpeta de "</w:t>
      </w:r>
      <w:proofErr w:type="spellStart"/>
      <w:r>
        <w:rPr>
          <w:lang w:eastAsia="es-ES"/>
        </w:rPr>
        <w:t>assets</w:t>
      </w:r>
      <w:proofErr w:type="spellEnd"/>
      <w:r>
        <w:rPr>
          <w:lang w:eastAsia="es-ES"/>
        </w:rPr>
        <w:t xml:space="preserve">" en </w:t>
      </w:r>
      <w:proofErr w:type="spellStart"/>
      <w:r>
        <w:rPr>
          <w:lang w:eastAsia="es-ES"/>
        </w:rPr>
        <w:t>Cloudinary</w:t>
      </w:r>
      <w:proofErr w:type="spellEnd"/>
      <w:r>
        <w:rPr>
          <w:lang w:eastAsia="es-ES"/>
        </w:rPr>
        <w:t xml:space="preserve"> con el nombre Apellido1_Apellido2_Nombre y sube las 4 imágenes adjuntas en la tarea. </w:t>
      </w:r>
    </w:p>
    <w:p w14:paraId="3303A491" w14:textId="7C41AA86" w:rsidR="00652801" w:rsidRDefault="00652801" w:rsidP="001C10B3">
      <w:pPr>
        <w:rPr>
          <w:lang w:eastAsia="es-ES"/>
        </w:rPr>
      </w:pPr>
      <w:r>
        <w:rPr>
          <w:lang w:eastAsia="es-ES"/>
        </w:rPr>
        <w:t>Adjunta una captura de pantalla en la que se vea el nombre de la carpeta y las imágenes subidas.</w:t>
      </w:r>
    </w:p>
    <w:p w14:paraId="3C51897F" w14:textId="2FD12113" w:rsidR="007D667D" w:rsidRDefault="00BF796E" w:rsidP="001C10B3">
      <w:pPr>
        <w:rPr>
          <w:lang w:eastAsia="es-ES"/>
        </w:rPr>
      </w:pPr>
      <w:r w:rsidRPr="00BF796E">
        <w:rPr>
          <w:b/>
          <w:color w:val="FF0000"/>
          <w:lang w:eastAsia="es-ES"/>
        </w:rPr>
        <w:drawing>
          <wp:inline distT="0" distB="0" distL="0" distR="0" wp14:anchorId="04EE9A77" wp14:editId="409D7179">
            <wp:extent cx="5504815" cy="2917190"/>
            <wp:effectExtent l="0" t="0" r="635" b="0"/>
            <wp:docPr id="484392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21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0B5" w14:textId="6FAFE937" w:rsidR="00665B82" w:rsidRDefault="00665B82" w:rsidP="00665B82">
      <w:pPr>
        <w:rPr>
          <w:b/>
          <w:sz w:val="28"/>
          <w:szCs w:val="28"/>
        </w:rPr>
      </w:pPr>
      <w:r w:rsidRPr="003F4EFE">
        <w:rPr>
          <w:b/>
          <w:sz w:val="28"/>
          <w:szCs w:val="28"/>
        </w:rPr>
        <w:t xml:space="preserve">Ejercicio </w:t>
      </w:r>
      <w:r>
        <w:rPr>
          <w:b/>
          <w:sz w:val="28"/>
          <w:szCs w:val="28"/>
        </w:rPr>
        <w:t>3</w:t>
      </w:r>
      <w:r w:rsidRPr="003F4EFE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Thi</w:t>
      </w:r>
      <w:r w:rsidR="001667A1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dActivity</w:t>
      </w:r>
      <w:proofErr w:type="spellEnd"/>
      <w:r>
        <w:rPr>
          <w:b/>
          <w:sz w:val="28"/>
          <w:szCs w:val="28"/>
        </w:rPr>
        <w:t xml:space="preserve"> </w:t>
      </w:r>
      <w:r w:rsidRPr="003F4EFE">
        <w:rPr>
          <w:b/>
          <w:sz w:val="28"/>
          <w:szCs w:val="28"/>
        </w:rPr>
        <w:t>(</w:t>
      </w:r>
      <w:r w:rsidR="006B7A4E">
        <w:rPr>
          <w:b/>
          <w:sz w:val="28"/>
          <w:szCs w:val="28"/>
        </w:rPr>
        <w:t>7</w:t>
      </w:r>
      <w:r w:rsidRPr="003F4EFE">
        <w:rPr>
          <w:b/>
          <w:sz w:val="28"/>
          <w:szCs w:val="28"/>
        </w:rPr>
        <w:t xml:space="preserve"> puntos)</w:t>
      </w:r>
    </w:p>
    <w:p w14:paraId="0E222CB7" w14:textId="214E3FC8" w:rsidR="001667A1" w:rsidRDefault="001667A1" w:rsidP="001667A1">
      <w:r>
        <w:t xml:space="preserve">El objetivo será crear una actividad con 4 </w:t>
      </w:r>
      <w:proofErr w:type="spellStart"/>
      <w:r>
        <w:t>ImageView</w:t>
      </w:r>
      <w:proofErr w:type="spellEnd"/>
      <w:r>
        <w:t xml:space="preserve"> cuyo contenido se cargará desde </w:t>
      </w:r>
      <w:proofErr w:type="spellStart"/>
      <w:r>
        <w:t>Cloudinary</w:t>
      </w:r>
      <w:proofErr w:type="spellEnd"/>
      <w:r>
        <w:t>.</w:t>
      </w:r>
    </w:p>
    <w:p w14:paraId="51F18DEF" w14:textId="77777777" w:rsidR="00652801" w:rsidRPr="003F4EFE" w:rsidRDefault="00652801" w:rsidP="001667A1"/>
    <w:tbl>
      <w:tblPr>
        <w:tblStyle w:val="TableGrid"/>
        <w:tblW w:w="8931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443"/>
        <w:gridCol w:w="3488"/>
      </w:tblGrid>
      <w:tr w:rsidR="00665B82" w14:paraId="3A118659" w14:textId="77777777" w:rsidTr="001667A1">
        <w:tc>
          <w:tcPr>
            <w:tcW w:w="5529" w:type="dxa"/>
          </w:tcPr>
          <w:p w14:paraId="01943F08" w14:textId="4927E3AD" w:rsidR="001667A1" w:rsidRDefault="001667A1" w:rsidP="001667A1">
            <w:pPr>
              <w:rPr>
                <w:b/>
                <w:lang w:eastAsia="es-ES"/>
              </w:rPr>
            </w:pPr>
            <w:r>
              <w:rPr>
                <w:b/>
                <w:lang w:eastAsia="es-ES"/>
              </w:rPr>
              <w:lastRenderedPageBreak/>
              <w:t>3</w:t>
            </w:r>
            <w:r w:rsidRPr="007D667D">
              <w:rPr>
                <w:b/>
                <w:lang w:eastAsia="es-ES"/>
              </w:rPr>
              <w:t xml:space="preserve">.1. </w:t>
            </w:r>
            <w:r>
              <w:rPr>
                <w:b/>
                <w:lang w:eastAsia="es-ES"/>
              </w:rPr>
              <w:t xml:space="preserve">Crea una </w:t>
            </w:r>
            <w:proofErr w:type="spellStart"/>
            <w:r>
              <w:rPr>
                <w:b/>
                <w:lang w:eastAsia="es-ES"/>
              </w:rPr>
              <w:t>ThirdActivity</w:t>
            </w:r>
            <w:proofErr w:type="spellEnd"/>
            <w:r>
              <w:rPr>
                <w:b/>
                <w:lang w:eastAsia="es-ES"/>
              </w:rPr>
              <w:t xml:space="preserve"> (</w:t>
            </w:r>
            <w:r w:rsidR="0010599E">
              <w:rPr>
                <w:b/>
                <w:lang w:eastAsia="es-ES"/>
              </w:rPr>
              <w:t>0.5</w:t>
            </w:r>
            <w:r>
              <w:rPr>
                <w:b/>
                <w:lang w:eastAsia="es-ES"/>
              </w:rPr>
              <w:t xml:space="preserve"> puntos)</w:t>
            </w:r>
          </w:p>
          <w:p w14:paraId="4EB4E8C9" w14:textId="30501134" w:rsidR="001667A1" w:rsidRDefault="001667A1" w:rsidP="001667A1">
            <w:pPr>
              <w:rPr>
                <w:lang w:eastAsia="es-ES"/>
              </w:rPr>
            </w:pPr>
            <w:r>
              <w:rPr>
                <w:lang w:eastAsia="es-ES"/>
              </w:rPr>
              <w:t xml:space="preserve">Crea una </w:t>
            </w:r>
            <w:proofErr w:type="spellStart"/>
            <w:r>
              <w:rPr>
                <w:lang w:eastAsia="es-ES"/>
              </w:rPr>
              <w:t>activity</w:t>
            </w:r>
            <w:proofErr w:type="spellEnd"/>
            <w:r>
              <w:rPr>
                <w:lang w:eastAsia="es-ES"/>
              </w:rPr>
              <w:t xml:space="preserve"> vacía, con un </w:t>
            </w:r>
            <w:proofErr w:type="spellStart"/>
            <w:r>
              <w:rPr>
                <w:lang w:eastAsia="es-ES"/>
              </w:rPr>
              <w:t>layout</w:t>
            </w:r>
            <w:proofErr w:type="spellEnd"/>
            <w:r>
              <w:rPr>
                <w:lang w:eastAsia="es-ES"/>
              </w:rPr>
              <w:t xml:space="preserve"> asociado.</w:t>
            </w:r>
          </w:p>
          <w:p w14:paraId="0AB0B82F" w14:textId="389690B5" w:rsidR="001667A1" w:rsidRDefault="001667A1" w:rsidP="001667A1">
            <w:pPr>
              <w:rPr>
                <w:lang w:eastAsia="es-ES"/>
              </w:rPr>
            </w:pPr>
          </w:p>
          <w:p w14:paraId="033A3AFC" w14:textId="5245D6EA" w:rsidR="001667A1" w:rsidRPr="001667A1" w:rsidRDefault="001667A1" w:rsidP="001667A1">
            <w:pPr>
              <w:rPr>
                <w:b/>
                <w:lang w:eastAsia="es-ES"/>
              </w:rPr>
            </w:pPr>
            <w:r w:rsidRPr="001667A1">
              <w:rPr>
                <w:b/>
                <w:lang w:eastAsia="es-ES"/>
              </w:rPr>
              <w:t xml:space="preserve">3.2. Modifica el </w:t>
            </w:r>
            <w:proofErr w:type="spellStart"/>
            <w:r w:rsidRPr="001667A1">
              <w:rPr>
                <w:b/>
                <w:lang w:eastAsia="es-ES"/>
              </w:rPr>
              <w:t>layout</w:t>
            </w:r>
            <w:proofErr w:type="spellEnd"/>
            <w:r w:rsidRPr="001667A1">
              <w:rPr>
                <w:b/>
                <w:lang w:eastAsia="es-ES"/>
              </w:rPr>
              <w:t xml:space="preserve"> (</w:t>
            </w:r>
            <w:r w:rsidR="007C230C">
              <w:rPr>
                <w:b/>
                <w:lang w:eastAsia="es-ES"/>
              </w:rPr>
              <w:t>1.2</w:t>
            </w:r>
            <w:r w:rsidRPr="001667A1">
              <w:rPr>
                <w:b/>
                <w:lang w:eastAsia="es-ES"/>
              </w:rPr>
              <w:t xml:space="preserve"> punto</w:t>
            </w:r>
            <w:r w:rsidR="007C230C">
              <w:rPr>
                <w:b/>
                <w:lang w:eastAsia="es-ES"/>
              </w:rPr>
              <w:t>s</w:t>
            </w:r>
            <w:r w:rsidRPr="001667A1">
              <w:rPr>
                <w:b/>
                <w:lang w:eastAsia="es-ES"/>
              </w:rPr>
              <w:t>)</w:t>
            </w:r>
          </w:p>
          <w:p w14:paraId="018A8297" w14:textId="6013E3C6" w:rsidR="001667A1" w:rsidRPr="001667A1" w:rsidRDefault="001667A1" w:rsidP="001667A1">
            <w:pPr>
              <w:rPr>
                <w:lang w:eastAsia="es-ES"/>
              </w:rPr>
            </w:pPr>
            <w:r>
              <w:rPr>
                <w:lang w:eastAsia="es-ES"/>
              </w:rPr>
              <w:t xml:space="preserve">Incluye en el </w:t>
            </w:r>
            <w:proofErr w:type="spellStart"/>
            <w:r>
              <w:rPr>
                <w:lang w:eastAsia="es-ES"/>
              </w:rPr>
              <w:t>layout</w:t>
            </w:r>
            <w:proofErr w:type="spellEnd"/>
            <w:r>
              <w:rPr>
                <w:lang w:eastAsia="es-ES"/>
              </w:rPr>
              <w:t xml:space="preserve"> 4 </w:t>
            </w:r>
            <w:proofErr w:type="spellStart"/>
            <w:r>
              <w:rPr>
                <w:lang w:eastAsia="es-ES"/>
              </w:rPr>
              <w:t>ImageView</w:t>
            </w:r>
            <w:proofErr w:type="spellEnd"/>
            <w:r>
              <w:rPr>
                <w:lang w:eastAsia="es-ES"/>
              </w:rPr>
              <w:t xml:space="preserve"> con una distribución </w:t>
            </w:r>
            <w:r>
              <w:rPr>
                <w:u w:val="single"/>
                <w:lang w:eastAsia="es-ES"/>
              </w:rPr>
              <w:t>similar</w:t>
            </w:r>
            <w:r>
              <w:rPr>
                <w:lang w:eastAsia="es-ES"/>
              </w:rPr>
              <w:t xml:space="preserve"> a la que se muestra a la derecha. Se recomienda nombrarlos de forma clara como i</w:t>
            </w:r>
            <w:r w:rsidRPr="00665B82">
              <w:rPr>
                <w:lang w:eastAsia="es-ES"/>
              </w:rPr>
              <w:t>mageView</w:t>
            </w:r>
            <w:r>
              <w:rPr>
                <w:lang w:eastAsia="es-ES"/>
              </w:rPr>
              <w:t>1, i</w:t>
            </w:r>
            <w:r w:rsidRPr="00665B82">
              <w:rPr>
                <w:lang w:eastAsia="es-ES"/>
              </w:rPr>
              <w:t>mageView</w:t>
            </w:r>
            <w:r>
              <w:rPr>
                <w:lang w:eastAsia="es-ES"/>
              </w:rPr>
              <w:t>2…</w:t>
            </w:r>
          </w:p>
          <w:p w14:paraId="7505B4A9" w14:textId="77777777" w:rsidR="00665B82" w:rsidRDefault="00665B82" w:rsidP="001C10B3">
            <w:pPr>
              <w:rPr>
                <w:lang w:eastAsia="es-ES"/>
              </w:rPr>
            </w:pPr>
          </w:p>
          <w:p w14:paraId="0A82F7D7" w14:textId="5769B9CE" w:rsidR="001667A1" w:rsidRPr="001667A1" w:rsidRDefault="001667A1" w:rsidP="001667A1">
            <w:pPr>
              <w:rPr>
                <w:b/>
                <w:lang w:eastAsia="es-ES"/>
              </w:rPr>
            </w:pPr>
            <w:r w:rsidRPr="001667A1">
              <w:rPr>
                <w:b/>
                <w:lang w:eastAsia="es-ES"/>
              </w:rPr>
              <w:t>3.</w:t>
            </w:r>
            <w:r w:rsidR="00652801">
              <w:rPr>
                <w:b/>
                <w:lang w:eastAsia="es-ES"/>
              </w:rPr>
              <w:t>3</w:t>
            </w:r>
            <w:r w:rsidRPr="001667A1">
              <w:rPr>
                <w:b/>
                <w:lang w:eastAsia="es-ES"/>
              </w:rPr>
              <w:t xml:space="preserve">. </w:t>
            </w:r>
            <w:r>
              <w:rPr>
                <w:b/>
                <w:lang w:eastAsia="es-ES"/>
              </w:rPr>
              <w:t xml:space="preserve">Lógica de la </w:t>
            </w:r>
            <w:proofErr w:type="spellStart"/>
            <w:r>
              <w:rPr>
                <w:b/>
                <w:lang w:eastAsia="es-ES"/>
              </w:rPr>
              <w:t>activity</w:t>
            </w:r>
            <w:proofErr w:type="spellEnd"/>
            <w:r w:rsidRPr="001667A1">
              <w:rPr>
                <w:b/>
                <w:lang w:eastAsia="es-ES"/>
              </w:rPr>
              <w:t xml:space="preserve"> (</w:t>
            </w:r>
            <w:r w:rsidR="00EF759E">
              <w:rPr>
                <w:b/>
                <w:lang w:eastAsia="es-ES"/>
              </w:rPr>
              <w:t>5.3</w:t>
            </w:r>
            <w:r w:rsidRPr="001667A1">
              <w:rPr>
                <w:b/>
                <w:lang w:eastAsia="es-ES"/>
              </w:rPr>
              <w:t xml:space="preserve"> puntos)</w:t>
            </w:r>
          </w:p>
          <w:p w14:paraId="0043D1EE" w14:textId="79B9247C" w:rsidR="001667A1" w:rsidRPr="001667A1" w:rsidRDefault="001667A1" w:rsidP="001C10B3">
            <w:pPr>
              <w:rPr>
                <w:i/>
                <w:lang w:eastAsia="es-ES"/>
              </w:rPr>
            </w:pPr>
            <w:r w:rsidRPr="001667A1">
              <w:rPr>
                <w:i/>
                <w:lang w:eastAsia="es-ES"/>
              </w:rPr>
              <w:t>3.</w:t>
            </w:r>
            <w:r w:rsidR="00652801">
              <w:rPr>
                <w:i/>
                <w:lang w:eastAsia="es-ES"/>
              </w:rPr>
              <w:t>3</w:t>
            </w:r>
            <w:r w:rsidRPr="001667A1">
              <w:rPr>
                <w:i/>
                <w:lang w:eastAsia="es-ES"/>
              </w:rPr>
              <w:t>.1. Constantes y atributos</w:t>
            </w:r>
            <w:r>
              <w:rPr>
                <w:i/>
                <w:lang w:eastAsia="es-ES"/>
              </w:rPr>
              <w:t xml:space="preserve"> (</w:t>
            </w:r>
            <w:r w:rsidR="007C230C">
              <w:rPr>
                <w:i/>
                <w:lang w:eastAsia="es-ES"/>
              </w:rPr>
              <w:t>0.5</w:t>
            </w:r>
            <w:r>
              <w:rPr>
                <w:i/>
                <w:lang w:eastAsia="es-ES"/>
              </w:rPr>
              <w:t xml:space="preserve"> puntos)</w:t>
            </w:r>
          </w:p>
          <w:p w14:paraId="300667C6" w14:textId="0BF0C57D" w:rsidR="001667A1" w:rsidRDefault="001667A1" w:rsidP="001C10B3">
            <w:pPr>
              <w:rPr>
                <w:lang w:eastAsia="es-ES"/>
              </w:rPr>
            </w:pPr>
            <w:r>
              <w:rPr>
                <w:lang w:eastAsia="es-ES"/>
              </w:rPr>
              <w:t>Incluye:</w:t>
            </w:r>
          </w:p>
          <w:p w14:paraId="44D95A4C" w14:textId="0BF2FA7C" w:rsidR="001667A1" w:rsidRDefault="001667A1" w:rsidP="001667A1">
            <w:pPr>
              <w:rPr>
                <w:lang w:eastAsia="es-ES"/>
              </w:rPr>
            </w:pPr>
            <w:r>
              <w:rPr>
                <w:lang w:eastAsia="es-ES"/>
              </w:rPr>
              <w:t xml:space="preserve">- Una constante estática de tipo </w:t>
            </w:r>
            <w:proofErr w:type="spellStart"/>
            <w:r>
              <w:rPr>
                <w:lang w:eastAsia="es-ES"/>
              </w:rPr>
              <w:t>String</w:t>
            </w:r>
            <w:proofErr w:type="spellEnd"/>
            <w:r>
              <w:rPr>
                <w:lang w:eastAsia="es-ES"/>
              </w:rPr>
              <w:t xml:space="preserve"> con el nombre de la carpeta que has hecho en el ejercicio 2.</w:t>
            </w:r>
          </w:p>
          <w:p w14:paraId="6169F059" w14:textId="76161E8F" w:rsidR="001667A1" w:rsidRDefault="001667A1" w:rsidP="001667A1">
            <w:pPr>
              <w:rPr>
                <w:lang w:eastAsia="es-ES"/>
              </w:rPr>
            </w:pPr>
            <w:r>
              <w:rPr>
                <w:lang w:eastAsia="es-ES"/>
              </w:rPr>
              <w:t xml:space="preserve">- 4 atributos de tipo </w:t>
            </w:r>
            <w:proofErr w:type="spellStart"/>
            <w:r w:rsidRPr="00665B82">
              <w:rPr>
                <w:lang w:eastAsia="es-ES"/>
              </w:rPr>
              <w:t>ImageView</w:t>
            </w:r>
            <w:proofErr w:type="spellEnd"/>
            <w:r>
              <w:rPr>
                <w:lang w:eastAsia="es-ES"/>
              </w:rPr>
              <w:t xml:space="preserve"> diferentes (puedes nombrarlos como i</w:t>
            </w:r>
            <w:r w:rsidRPr="00665B82">
              <w:rPr>
                <w:lang w:eastAsia="es-ES"/>
              </w:rPr>
              <w:t>mageView</w:t>
            </w:r>
            <w:r>
              <w:rPr>
                <w:lang w:eastAsia="es-ES"/>
              </w:rPr>
              <w:t>1, i</w:t>
            </w:r>
            <w:r w:rsidRPr="00665B82">
              <w:rPr>
                <w:lang w:eastAsia="es-ES"/>
              </w:rPr>
              <w:t>mageView</w:t>
            </w:r>
            <w:r>
              <w:rPr>
                <w:lang w:eastAsia="es-ES"/>
              </w:rPr>
              <w:t>2…)</w:t>
            </w:r>
          </w:p>
          <w:p w14:paraId="5D25DBF0" w14:textId="02566BED" w:rsidR="001667A1" w:rsidRDefault="001667A1" w:rsidP="001C10B3">
            <w:pPr>
              <w:rPr>
                <w:lang w:eastAsia="es-ES"/>
              </w:rPr>
            </w:pPr>
          </w:p>
        </w:tc>
        <w:tc>
          <w:tcPr>
            <w:tcW w:w="3402" w:type="dxa"/>
            <w:vAlign w:val="center"/>
          </w:tcPr>
          <w:p w14:paraId="7F10C23C" w14:textId="7ADF8CB2" w:rsidR="00665B82" w:rsidRDefault="00665B82" w:rsidP="00665B82">
            <w:pPr>
              <w:jc w:val="center"/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7D2D97C" wp14:editId="4D53E060">
                  <wp:extent cx="2077720" cy="3591560"/>
                  <wp:effectExtent l="0" t="0" r="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04" t="2030" r="3773" b="2267"/>
                          <a:stretch/>
                        </pic:blipFill>
                        <pic:spPr bwMode="auto">
                          <a:xfrm>
                            <a:off x="0" y="0"/>
                            <a:ext cx="2077720" cy="359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738066" w14:textId="1BEDFC82" w:rsidR="00665B82" w:rsidRDefault="00665B82" w:rsidP="001667A1">
            <w:pPr>
              <w:jc w:val="center"/>
              <w:rPr>
                <w:lang w:eastAsia="es-ES"/>
              </w:rPr>
            </w:pPr>
            <w:r>
              <w:rPr>
                <w:lang w:eastAsia="es-ES"/>
              </w:rPr>
              <w:t xml:space="preserve">Posible vista del </w:t>
            </w:r>
            <w:proofErr w:type="spellStart"/>
            <w:r>
              <w:rPr>
                <w:lang w:eastAsia="es-ES"/>
              </w:rPr>
              <w:t>xml</w:t>
            </w:r>
            <w:proofErr w:type="spellEnd"/>
          </w:p>
        </w:tc>
      </w:tr>
    </w:tbl>
    <w:p w14:paraId="480DE426" w14:textId="01FC8641" w:rsidR="00652801" w:rsidRPr="001667A1" w:rsidRDefault="00652801" w:rsidP="00652801">
      <w:pPr>
        <w:rPr>
          <w:i/>
          <w:lang w:eastAsia="es-ES"/>
        </w:rPr>
      </w:pPr>
      <w:r w:rsidRPr="001667A1">
        <w:rPr>
          <w:i/>
          <w:lang w:eastAsia="es-ES"/>
        </w:rPr>
        <w:t>3.</w:t>
      </w:r>
      <w:r>
        <w:rPr>
          <w:i/>
          <w:lang w:eastAsia="es-ES"/>
        </w:rPr>
        <w:t>3</w:t>
      </w:r>
      <w:r w:rsidRPr="001667A1">
        <w:rPr>
          <w:i/>
          <w:lang w:eastAsia="es-ES"/>
        </w:rPr>
        <w:t xml:space="preserve">.2. </w:t>
      </w:r>
      <w:r>
        <w:rPr>
          <w:i/>
          <w:lang w:eastAsia="es-ES"/>
        </w:rPr>
        <w:t xml:space="preserve">Método </w:t>
      </w:r>
      <w:proofErr w:type="spellStart"/>
      <w:r>
        <w:rPr>
          <w:i/>
          <w:lang w:eastAsia="es-ES"/>
        </w:rPr>
        <w:t>on</w:t>
      </w:r>
      <w:r w:rsidRPr="001667A1">
        <w:rPr>
          <w:i/>
          <w:lang w:eastAsia="es-ES"/>
        </w:rPr>
        <w:t>Create</w:t>
      </w:r>
      <w:proofErr w:type="spellEnd"/>
      <w:r>
        <w:rPr>
          <w:i/>
          <w:lang w:eastAsia="es-ES"/>
        </w:rPr>
        <w:t xml:space="preserve"> (</w:t>
      </w:r>
      <w:r w:rsidR="007C230C">
        <w:rPr>
          <w:i/>
          <w:lang w:eastAsia="es-ES"/>
        </w:rPr>
        <w:t>0.2</w:t>
      </w:r>
      <w:r>
        <w:rPr>
          <w:i/>
          <w:lang w:eastAsia="es-ES"/>
        </w:rPr>
        <w:t xml:space="preserve"> puntos)</w:t>
      </w:r>
    </w:p>
    <w:p w14:paraId="57F65261" w14:textId="77777777" w:rsidR="00652801" w:rsidRDefault="00652801" w:rsidP="00652801">
      <w:pPr>
        <w:rPr>
          <w:lang w:eastAsia="es-ES"/>
        </w:rPr>
      </w:pPr>
      <w:r>
        <w:rPr>
          <w:lang w:eastAsia="es-ES"/>
        </w:rPr>
        <w:t xml:space="preserve">Incluye llamadas a los métodos </w:t>
      </w:r>
      <w:proofErr w:type="spellStart"/>
      <w:r>
        <w:rPr>
          <w:lang w:eastAsia="es-ES"/>
        </w:rPr>
        <w:t>void</w:t>
      </w:r>
      <w:proofErr w:type="spellEnd"/>
      <w:r>
        <w:rPr>
          <w:lang w:eastAsia="es-ES"/>
        </w:rPr>
        <w:t>:</w:t>
      </w:r>
    </w:p>
    <w:p w14:paraId="1FC34582" w14:textId="77777777" w:rsidR="00652801" w:rsidRDefault="00652801" w:rsidP="00652801">
      <w:pPr>
        <w:rPr>
          <w:lang w:eastAsia="es-ES"/>
        </w:rPr>
      </w:pPr>
      <w:r>
        <w:rPr>
          <w:lang w:eastAsia="es-ES"/>
        </w:rPr>
        <w:t xml:space="preserve">- </w:t>
      </w:r>
      <w:proofErr w:type="spellStart"/>
      <w:r w:rsidRPr="00665B82">
        <w:rPr>
          <w:lang w:eastAsia="es-ES"/>
        </w:rPr>
        <w:t>mapeaAtributosAVista</w:t>
      </w:r>
      <w:proofErr w:type="spellEnd"/>
      <w:r>
        <w:rPr>
          <w:lang w:eastAsia="es-ES"/>
        </w:rPr>
        <w:t>.</w:t>
      </w:r>
    </w:p>
    <w:p w14:paraId="080E1F41" w14:textId="1AE93FBE" w:rsidR="00665B82" w:rsidRDefault="00F67D47" w:rsidP="001C10B3">
      <w:pPr>
        <w:rPr>
          <w:lang w:eastAsia="es-ES"/>
        </w:rPr>
      </w:pPr>
      <w:r>
        <w:rPr>
          <w:lang w:eastAsia="es-ES"/>
        </w:rPr>
        <w:t xml:space="preserve">- </w:t>
      </w:r>
      <w:proofErr w:type="spellStart"/>
      <w:r w:rsidRPr="00665B82">
        <w:rPr>
          <w:lang w:eastAsia="es-ES"/>
        </w:rPr>
        <w:t>cargaImágenesCloudinary</w:t>
      </w:r>
      <w:proofErr w:type="spellEnd"/>
      <w:r>
        <w:rPr>
          <w:lang w:eastAsia="es-ES"/>
        </w:rPr>
        <w:t>.</w:t>
      </w:r>
    </w:p>
    <w:p w14:paraId="013F2DA0" w14:textId="77777777" w:rsidR="00F67D47" w:rsidRDefault="00F67D47" w:rsidP="001C10B3">
      <w:pPr>
        <w:rPr>
          <w:lang w:eastAsia="es-ES"/>
        </w:rPr>
      </w:pPr>
    </w:p>
    <w:p w14:paraId="4A4C2263" w14:textId="7971E6A4" w:rsidR="001667A1" w:rsidRDefault="001667A1" w:rsidP="001667A1">
      <w:pPr>
        <w:rPr>
          <w:i/>
          <w:lang w:eastAsia="es-ES"/>
        </w:rPr>
      </w:pPr>
      <w:r>
        <w:rPr>
          <w:i/>
          <w:lang w:eastAsia="es-ES"/>
        </w:rPr>
        <w:t>3.</w:t>
      </w:r>
      <w:r w:rsidR="00652801">
        <w:rPr>
          <w:i/>
          <w:lang w:eastAsia="es-ES"/>
        </w:rPr>
        <w:t>3</w:t>
      </w:r>
      <w:r>
        <w:rPr>
          <w:i/>
          <w:lang w:eastAsia="es-ES"/>
        </w:rPr>
        <w:t>.3 Métodos adicionales (</w:t>
      </w:r>
      <w:r w:rsidR="007C230C">
        <w:rPr>
          <w:i/>
          <w:lang w:eastAsia="es-ES"/>
        </w:rPr>
        <w:t>0.2</w:t>
      </w:r>
      <w:r>
        <w:rPr>
          <w:i/>
          <w:lang w:eastAsia="es-ES"/>
        </w:rPr>
        <w:t xml:space="preserve"> puntos)</w:t>
      </w:r>
    </w:p>
    <w:p w14:paraId="4B729D7B" w14:textId="245956C5" w:rsidR="001667A1" w:rsidRDefault="001667A1" w:rsidP="001667A1">
      <w:pPr>
        <w:rPr>
          <w:lang w:eastAsia="es-ES"/>
        </w:rPr>
      </w:pPr>
      <w:r>
        <w:rPr>
          <w:lang w:eastAsia="es-ES"/>
        </w:rPr>
        <w:t>Añade los métodos:</w:t>
      </w:r>
    </w:p>
    <w:p w14:paraId="310383A6" w14:textId="126294CB" w:rsidR="001667A1" w:rsidRDefault="001667A1" w:rsidP="001667A1">
      <w:pPr>
        <w:rPr>
          <w:lang w:eastAsia="es-ES"/>
        </w:rPr>
      </w:pPr>
      <w:r>
        <w:rPr>
          <w:lang w:eastAsia="es-ES"/>
        </w:rPr>
        <w:t xml:space="preserve">- </w:t>
      </w:r>
      <w:proofErr w:type="spellStart"/>
      <w:r w:rsidRPr="00665B82">
        <w:rPr>
          <w:lang w:eastAsia="es-ES"/>
        </w:rPr>
        <w:t>ejecutaEnHiloPrincipal</w:t>
      </w:r>
      <w:proofErr w:type="spellEnd"/>
    </w:p>
    <w:p w14:paraId="6EDE4A2C" w14:textId="16FA3EDC" w:rsidR="001667A1" w:rsidRDefault="001667A1" w:rsidP="001667A1">
      <w:pPr>
        <w:rPr>
          <w:lang w:eastAsia="es-ES"/>
        </w:rPr>
      </w:pPr>
      <w:r>
        <w:rPr>
          <w:lang w:eastAsia="es-ES"/>
        </w:rPr>
        <w:t xml:space="preserve">- </w:t>
      </w:r>
      <w:proofErr w:type="spellStart"/>
      <w:r w:rsidRPr="00665B82">
        <w:rPr>
          <w:lang w:eastAsia="es-ES"/>
        </w:rPr>
        <w:t>setImagen</w:t>
      </w:r>
      <w:proofErr w:type="spellEnd"/>
      <w:r>
        <w:rPr>
          <w:lang w:eastAsia="es-ES"/>
        </w:rPr>
        <w:t xml:space="preserve">. Refactoriza este último </w:t>
      </w:r>
      <w:r w:rsidR="009373AF">
        <w:rPr>
          <w:lang w:eastAsia="es-ES"/>
        </w:rPr>
        <w:t xml:space="preserve">con un argumento adicional </w:t>
      </w:r>
      <w:r>
        <w:rPr>
          <w:lang w:eastAsia="es-ES"/>
        </w:rPr>
        <w:t xml:space="preserve">para poder añadirle a qué </w:t>
      </w:r>
      <w:proofErr w:type="spellStart"/>
      <w:r w:rsidRPr="00665B82">
        <w:rPr>
          <w:lang w:eastAsia="es-ES"/>
        </w:rPr>
        <w:t>ImageView</w:t>
      </w:r>
      <w:proofErr w:type="spellEnd"/>
      <w:r>
        <w:rPr>
          <w:lang w:eastAsia="es-ES"/>
        </w:rPr>
        <w:t xml:space="preserve"> se le cambia el bitmap.</w:t>
      </w:r>
    </w:p>
    <w:p w14:paraId="7782879C" w14:textId="77777777" w:rsidR="001667A1" w:rsidRDefault="001667A1" w:rsidP="001667A1">
      <w:pPr>
        <w:rPr>
          <w:i/>
          <w:lang w:eastAsia="es-ES"/>
        </w:rPr>
      </w:pPr>
    </w:p>
    <w:p w14:paraId="0A56B340" w14:textId="29A5F350" w:rsidR="001667A1" w:rsidRPr="001667A1" w:rsidRDefault="001667A1" w:rsidP="001667A1">
      <w:pPr>
        <w:rPr>
          <w:i/>
          <w:lang w:eastAsia="es-ES"/>
        </w:rPr>
      </w:pPr>
      <w:r w:rsidRPr="001667A1">
        <w:rPr>
          <w:i/>
          <w:lang w:eastAsia="es-ES"/>
        </w:rPr>
        <w:t>3.</w:t>
      </w:r>
      <w:r w:rsidR="00652801">
        <w:rPr>
          <w:i/>
          <w:lang w:eastAsia="es-ES"/>
        </w:rPr>
        <w:t>3</w:t>
      </w:r>
      <w:r w:rsidRPr="001667A1">
        <w:rPr>
          <w:i/>
          <w:lang w:eastAsia="es-ES"/>
        </w:rPr>
        <w:t>.</w:t>
      </w:r>
      <w:r w:rsidR="00652801">
        <w:rPr>
          <w:i/>
          <w:lang w:eastAsia="es-ES"/>
        </w:rPr>
        <w:t>4</w:t>
      </w:r>
      <w:r w:rsidRPr="001667A1">
        <w:rPr>
          <w:i/>
          <w:lang w:eastAsia="es-ES"/>
        </w:rPr>
        <w:t xml:space="preserve">. </w:t>
      </w:r>
      <w:r>
        <w:rPr>
          <w:i/>
          <w:lang w:eastAsia="es-ES"/>
        </w:rPr>
        <w:t xml:space="preserve">Método </w:t>
      </w:r>
      <w:proofErr w:type="spellStart"/>
      <w:r w:rsidRPr="001667A1">
        <w:rPr>
          <w:i/>
          <w:lang w:eastAsia="es-ES"/>
        </w:rPr>
        <w:t>mapeaAtributosAVista</w:t>
      </w:r>
      <w:proofErr w:type="spellEnd"/>
      <w:r>
        <w:rPr>
          <w:i/>
          <w:lang w:eastAsia="es-ES"/>
        </w:rPr>
        <w:t xml:space="preserve"> (</w:t>
      </w:r>
      <w:r w:rsidR="00AE5DCA">
        <w:rPr>
          <w:i/>
          <w:lang w:eastAsia="es-ES"/>
        </w:rPr>
        <w:t>0.4</w:t>
      </w:r>
      <w:r>
        <w:rPr>
          <w:i/>
          <w:lang w:eastAsia="es-ES"/>
        </w:rPr>
        <w:t xml:space="preserve"> puntos)</w:t>
      </w:r>
    </w:p>
    <w:p w14:paraId="1F339532" w14:textId="2683274D" w:rsidR="00665B82" w:rsidRDefault="001667A1" w:rsidP="001C10B3">
      <w:pPr>
        <w:rPr>
          <w:lang w:eastAsia="es-ES"/>
        </w:rPr>
      </w:pPr>
      <w:r>
        <w:rPr>
          <w:lang w:eastAsia="es-ES"/>
        </w:rPr>
        <w:t xml:space="preserve">Tiene el comportamiento </w:t>
      </w:r>
      <w:r>
        <w:rPr>
          <w:i/>
          <w:lang w:eastAsia="es-ES"/>
        </w:rPr>
        <w:t>habitual</w:t>
      </w:r>
      <w:r>
        <w:rPr>
          <w:lang w:eastAsia="es-ES"/>
        </w:rPr>
        <w:t>.</w:t>
      </w:r>
    </w:p>
    <w:p w14:paraId="165D841C" w14:textId="77777777" w:rsidR="001667A1" w:rsidRPr="001667A1" w:rsidRDefault="001667A1" w:rsidP="001C10B3">
      <w:pPr>
        <w:rPr>
          <w:lang w:eastAsia="es-ES"/>
        </w:rPr>
      </w:pPr>
    </w:p>
    <w:p w14:paraId="515626DC" w14:textId="19DB806D" w:rsidR="001667A1" w:rsidRPr="001667A1" w:rsidRDefault="001667A1" w:rsidP="001667A1">
      <w:pPr>
        <w:rPr>
          <w:i/>
          <w:lang w:eastAsia="es-ES"/>
        </w:rPr>
      </w:pPr>
      <w:r w:rsidRPr="001667A1">
        <w:rPr>
          <w:i/>
          <w:lang w:eastAsia="es-ES"/>
        </w:rPr>
        <w:t>3.</w:t>
      </w:r>
      <w:r w:rsidR="00652801">
        <w:rPr>
          <w:i/>
          <w:lang w:eastAsia="es-ES"/>
        </w:rPr>
        <w:t>3</w:t>
      </w:r>
      <w:r w:rsidRPr="001667A1">
        <w:rPr>
          <w:i/>
          <w:lang w:eastAsia="es-ES"/>
        </w:rPr>
        <w:t>.</w:t>
      </w:r>
      <w:r w:rsidR="00652801">
        <w:rPr>
          <w:i/>
          <w:lang w:eastAsia="es-ES"/>
        </w:rPr>
        <w:t>5</w:t>
      </w:r>
      <w:r w:rsidRPr="001667A1">
        <w:rPr>
          <w:i/>
          <w:lang w:eastAsia="es-ES"/>
        </w:rPr>
        <w:t xml:space="preserve">. </w:t>
      </w:r>
      <w:r>
        <w:rPr>
          <w:i/>
          <w:lang w:eastAsia="es-ES"/>
        </w:rPr>
        <w:t xml:space="preserve">Método </w:t>
      </w:r>
      <w:proofErr w:type="spellStart"/>
      <w:r w:rsidRPr="001667A1">
        <w:rPr>
          <w:i/>
          <w:lang w:eastAsia="es-ES"/>
        </w:rPr>
        <w:t>cargaImágenesCloudinary</w:t>
      </w:r>
      <w:proofErr w:type="spellEnd"/>
      <w:r>
        <w:rPr>
          <w:i/>
          <w:lang w:eastAsia="es-ES"/>
        </w:rPr>
        <w:t xml:space="preserve"> (</w:t>
      </w:r>
      <w:r w:rsidR="00F67D47">
        <w:rPr>
          <w:i/>
          <w:lang w:eastAsia="es-ES"/>
        </w:rPr>
        <w:t>4</w:t>
      </w:r>
      <w:r>
        <w:rPr>
          <w:i/>
          <w:lang w:eastAsia="es-ES"/>
        </w:rPr>
        <w:t xml:space="preserve"> puntos)</w:t>
      </w:r>
    </w:p>
    <w:p w14:paraId="1036E0EB" w14:textId="65B299B1" w:rsidR="001F7938" w:rsidRDefault="001F7938" w:rsidP="001C10B3">
      <w:pPr>
        <w:rPr>
          <w:lang w:eastAsia="es-ES"/>
        </w:rPr>
      </w:pPr>
      <w:r>
        <w:rPr>
          <w:lang w:eastAsia="es-ES"/>
        </w:rPr>
        <w:t>Su lógica es la siguiente:</w:t>
      </w:r>
    </w:p>
    <w:p w14:paraId="44C4DCDD" w14:textId="2CB7D5C0" w:rsidR="00665B82" w:rsidRDefault="00665B82" w:rsidP="009373AF">
      <w:pPr>
        <w:pStyle w:val="ListParagraph"/>
        <w:numPr>
          <w:ilvl w:val="0"/>
          <w:numId w:val="8"/>
        </w:numPr>
        <w:tabs>
          <w:tab w:val="left" w:pos="284"/>
        </w:tabs>
        <w:ind w:left="0" w:firstLine="0"/>
        <w:rPr>
          <w:lang w:eastAsia="es-ES"/>
        </w:rPr>
      </w:pPr>
      <w:r>
        <w:rPr>
          <w:lang w:eastAsia="es-ES"/>
        </w:rPr>
        <w:t xml:space="preserve">Crea una lista de </w:t>
      </w:r>
      <w:proofErr w:type="spellStart"/>
      <w:r>
        <w:rPr>
          <w:lang w:eastAsia="es-ES"/>
        </w:rPr>
        <w:t>ImageView</w:t>
      </w:r>
      <w:proofErr w:type="spellEnd"/>
      <w:r>
        <w:rPr>
          <w:lang w:eastAsia="es-ES"/>
        </w:rPr>
        <w:t xml:space="preserve"> y carga los 4 atributos.</w:t>
      </w:r>
    </w:p>
    <w:p w14:paraId="41FFEF4C" w14:textId="1AB5CD5C" w:rsidR="00665B82" w:rsidRDefault="00665B82" w:rsidP="009373AF">
      <w:pPr>
        <w:pStyle w:val="ListParagraph"/>
        <w:numPr>
          <w:ilvl w:val="0"/>
          <w:numId w:val="8"/>
        </w:numPr>
        <w:tabs>
          <w:tab w:val="left" w:pos="284"/>
        </w:tabs>
        <w:ind w:left="0" w:firstLine="0"/>
        <w:rPr>
          <w:lang w:eastAsia="es-ES"/>
        </w:rPr>
      </w:pPr>
      <w:r>
        <w:rPr>
          <w:lang w:eastAsia="es-ES"/>
        </w:rPr>
        <w:t>Crea un nuevo hilo (no te olvides de arrancarlo) que:</w:t>
      </w:r>
    </w:p>
    <w:p w14:paraId="75DBF6E5" w14:textId="341DAD78" w:rsidR="00665B82" w:rsidRDefault="00665B82" w:rsidP="009373AF">
      <w:pPr>
        <w:pStyle w:val="ListParagraph"/>
        <w:numPr>
          <w:ilvl w:val="1"/>
          <w:numId w:val="8"/>
        </w:numPr>
        <w:tabs>
          <w:tab w:val="left" w:pos="567"/>
        </w:tabs>
        <w:ind w:left="0" w:firstLine="284"/>
        <w:rPr>
          <w:lang w:eastAsia="es-ES"/>
        </w:rPr>
      </w:pPr>
      <w:r>
        <w:rPr>
          <w:lang w:eastAsia="es-ES"/>
        </w:rPr>
        <w:t xml:space="preserve">Obtenga los </w:t>
      </w:r>
      <w:proofErr w:type="spellStart"/>
      <w:r>
        <w:rPr>
          <w:lang w:eastAsia="es-ES"/>
        </w:rPr>
        <w:t>assets</w:t>
      </w:r>
      <w:proofErr w:type="spellEnd"/>
      <w:r>
        <w:rPr>
          <w:lang w:eastAsia="es-ES"/>
        </w:rPr>
        <w:t xml:space="preserve"> de la carpeta (usando la constante estática anterior)</w:t>
      </w:r>
    </w:p>
    <w:p w14:paraId="443BCA7E" w14:textId="30B5957B" w:rsidR="00665B82" w:rsidRDefault="00665B82" w:rsidP="009373AF">
      <w:pPr>
        <w:pStyle w:val="ListParagraph"/>
        <w:numPr>
          <w:ilvl w:val="1"/>
          <w:numId w:val="8"/>
        </w:numPr>
        <w:tabs>
          <w:tab w:val="left" w:pos="567"/>
        </w:tabs>
        <w:ind w:left="0" w:firstLine="284"/>
        <w:rPr>
          <w:lang w:eastAsia="es-ES"/>
        </w:rPr>
      </w:pPr>
      <w:r>
        <w:rPr>
          <w:lang w:eastAsia="es-ES"/>
        </w:rPr>
        <w:t xml:space="preserve">Recorre cualquiera de estas listas (la de atributos o la de </w:t>
      </w:r>
      <w:proofErr w:type="spellStart"/>
      <w:r>
        <w:rPr>
          <w:lang w:eastAsia="es-ES"/>
        </w:rPr>
        <w:t>assets</w:t>
      </w:r>
      <w:proofErr w:type="spellEnd"/>
      <w:r>
        <w:rPr>
          <w:lang w:eastAsia="es-ES"/>
        </w:rPr>
        <w:t xml:space="preserve">) </w:t>
      </w:r>
      <w:r w:rsidRPr="009373AF">
        <w:rPr>
          <w:u w:val="single"/>
          <w:lang w:eastAsia="es-ES"/>
        </w:rPr>
        <w:t>por posiciones</w:t>
      </w:r>
      <w:r>
        <w:rPr>
          <w:lang w:eastAsia="es-ES"/>
        </w:rPr>
        <w:t xml:space="preserve"> (no un </w:t>
      </w:r>
      <w:proofErr w:type="spellStart"/>
      <w:r>
        <w:rPr>
          <w:lang w:eastAsia="es-ES"/>
        </w:rPr>
        <w:t>for</w:t>
      </w:r>
      <w:r w:rsidR="0095345E">
        <w:rPr>
          <w:lang w:eastAsia="es-ES"/>
        </w:rPr>
        <w:t>-</w:t>
      </w:r>
      <w:r>
        <w:rPr>
          <w:lang w:eastAsia="es-ES"/>
        </w:rPr>
        <w:t>each</w:t>
      </w:r>
      <w:proofErr w:type="spellEnd"/>
      <w:r>
        <w:rPr>
          <w:lang w:eastAsia="es-ES"/>
        </w:rPr>
        <w:t xml:space="preserve">) y para cada elemento: </w:t>
      </w:r>
    </w:p>
    <w:p w14:paraId="1F49A81F" w14:textId="2D1818E0" w:rsid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 xml:space="preserve">Saca el </w:t>
      </w:r>
      <w:proofErr w:type="spellStart"/>
      <w:r>
        <w:rPr>
          <w:lang w:eastAsia="es-ES"/>
        </w:rPr>
        <w:t>ImageView</w:t>
      </w:r>
      <w:proofErr w:type="spellEnd"/>
      <w:r>
        <w:rPr>
          <w:lang w:eastAsia="es-ES"/>
        </w:rPr>
        <w:t xml:space="preserve"> que corresponda con la posición.</w:t>
      </w:r>
    </w:p>
    <w:p w14:paraId="757CB983" w14:textId="7BF5009F" w:rsid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 xml:space="preserve">Saca el </w:t>
      </w:r>
      <w:proofErr w:type="spellStart"/>
      <w:r>
        <w:rPr>
          <w:lang w:eastAsia="es-ES"/>
        </w:rPr>
        <w:t>public_id</w:t>
      </w:r>
      <w:proofErr w:type="spellEnd"/>
      <w:r>
        <w:rPr>
          <w:lang w:eastAsia="es-ES"/>
        </w:rPr>
        <w:t xml:space="preserve"> que corresponda con la posición.</w:t>
      </w:r>
    </w:p>
    <w:p w14:paraId="1ECC13DE" w14:textId="6D1A0098" w:rsid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 xml:space="preserve">Genera la cadena de URL asociada al </w:t>
      </w:r>
      <w:proofErr w:type="spellStart"/>
      <w:r>
        <w:rPr>
          <w:lang w:eastAsia="es-ES"/>
        </w:rPr>
        <w:t>public_id</w:t>
      </w:r>
      <w:proofErr w:type="spellEnd"/>
      <w:r>
        <w:rPr>
          <w:lang w:eastAsia="es-ES"/>
        </w:rPr>
        <w:t>.</w:t>
      </w:r>
    </w:p>
    <w:p w14:paraId="15F993B7" w14:textId="466668E6" w:rsid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>Crea el objeto URL asociado a la cadena.</w:t>
      </w:r>
    </w:p>
    <w:p w14:paraId="38C9216B" w14:textId="153A3E03" w:rsid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>Crea el bitmap asociado al objeto URL.</w:t>
      </w:r>
    </w:p>
    <w:p w14:paraId="762647BC" w14:textId="15D0C415" w:rsidR="00665B82" w:rsidRPr="00665B82" w:rsidRDefault="00665B82" w:rsidP="009373AF">
      <w:pPr>
        <w:pStyle w:val="ListParagraph"/>
        <w:numPr>
          <w:ilvl w:val="2"/>
          <w:numId w:val="8"/>
        </w:numPr>
        <w:ind w:left="851" w:hanging="284"/>
        <w:rPr>
          <w:lang w:eastAsia="es-ES"/>
        </w:rPr>
      </w:pPr>
      <w:r>
        <w:rPr>
          <w:lang w:eastAsia="es-ES"/>
        </w:rPr>
        <w:t xml:space="preserve">Usa el método refactorizado de </w:t>
      </w:r>
      <w:proofErr w:type="spellStart"/>
      <w:r w:rsidRPr="00665B82">
        <w:rPr>
          <w:lang w:eastAsia="es-ES"/>
        </w:rPr>
        <w:t>setImagen</w:t>
      </w:r>
      <w:proofErr w:type="spellEnd"/>
      <w:r>
        <w:rPr>
          <w:lang w:eastAsia="es-ES"/>
        </w:rPr>
        <w:t xml:space="preserve"> para asociar el </w:t>
      </w:r>
      <w:r w:rsidR="001667A1">
        <w:rPr>
          <w:lang w:eastAsia="es-ES"/>
        </w:rPr>
        <w:t>bitmap al atributo.</w:t>
      </w:r>
    </w:p>
    <w:p w14:paraId="044CFD12" w14:textId="0AC1F2BB" w:rsidR="00665B82" w:rsidRDefault="00665B82" w:rsidP="001C10B3">
      <w:pPr>
        <w:rPr>
          <w:lang w:eastAsia="es-ES"/>
        </w:rPr>
      </w:pPr>
    </w:p>
    <w:p w14:paraId="308C9CF5" w14:textId="2E2954DD" w:rsidR="00D51EFA" w:rsidRDefault="00D51EFA" w:rsidP="001C10B3">
      <w:pPr>
        <w:rPr>
          <w:lang w:eastAsia="es-ES"/>
        </w:rPr>
      </w:pPr>
    </w:p>
    <w:p w14:paraId="0515D78C" w14:textId="2FD7FB78" w:rsidR="00D51EFA" w:rsidRDefault="00D51EFA" w:rsidP="00D51EFA">
      <w:pPr>
        <w:rPr>
          <w:b/>
          <w:sz w:val="24"/>
          <w:szCs w:val="24"/>
        </w:rPr>
      </w:pPr>
      <w:r>
        <w:rPr>
          <w:b/>
          <w:sz w:val="24"/>
          <w:szCs w:val="24"/>
        </w:rPr>
        <w:t>Entrega</w:t>
      </w:r>
    </w:p>
    <w:p w14:paraId="1CE17AFF" w14:textId="4F25768C" w:rsidR="00D51EFA" w:rsidRDefault="00D51EFA" w:rsidP="00D050C0">
      <w:pPr>
        <w:autoSpaceDE w:val="0"/>
        <w:autoSpaceDN w:val="0"/>
        <w:adjustRightInd w:val="0"/>
        <w:spacing w:line="240" w:lineRule="auto"/>
        <w:rPr>
          <w:rFonts w:cs="Calibri-Bold"/>
          <w:bCs/>
          <w:color w:val="000000"/>
          <w:sz w:val="24"/>
          <w:szCs w:val="24"/>
          <w:lang w:eastAsia="es-ES"/>
        </w:rPr>
      </w:pPr>
      <w:r>
        <w:rPr>
          <w:rFonts w:cs="Calibri-Bold"/>
          <w:bCs/>
          <w:color w:val="000000"/>
          <w:sz w:val="24"/>
          <w:szCs w:val="24"/>
          <w:lang w:eastAsia="es-ES"/>
        </w:rPr>
        <w:lastRenderedPageBreak/>
        <w:t>En un archivo .zip</w:t>
      </w:r>
      <w:r w:rsidR="00694F76">
        <w:rPr>
          <w:rFonts w:cs="Calibri-Bold"/>
          <w:bCs/>
          <w:color w:val="000000"/>
          <w:sz w:val="24"/>
          <w:szCs w:val="24"/>
          <w:lang w:eastAsia="es-ES"/>
        </w:rPr>
        <w:t xml:space="preserve"> adjunta</w:t>
      </w:r>
      <w:r>
        <w:rPr>
          <w:rFonts w:cs="Calibri-Bold"/>
          <w:bCs/>
          <w:color w:val="000000"/>
          <w:sz w:val="24"/>
          <w:szCs w:val="24"/>
          <w:lang w:eastAsia="es-ES"/>
        </w:rPr>
        <w:t>:</w:t>
      </w:r>
    </w:p>
    <w:p w14:paraId="28018913" w14:textId="17AE8D5D" w:rsidR="00D51EFA" w:rsidRDefault="00D51EFA" w:rsidP="00D050C0">
      <w:pPr>
        <w:autoSpaceDE w:val="0"/>
        <w:autoSpaceDN w:val="0"/>
        <w:adjustRightInd w:val="0"/>
        <w:spacing w:line="240" w:lineRule="auto"/>
        <w:rPr>
          <w:rFonts w:cs="Calibri-Bold"/>
          <w:bCs/>
          <w:color w:val="000000"/>
          <w:sz w:val="24"/>
          <w:szCs w:val="24"/>
          <w:lang w:eastAsia="es-ES"/>
        </w:rPr>
      </w:pPr>
      <w:r>
        <w:rPr>
          <w:rFonts w:cs="Calibri-Bold"/>
          <w:bCs/>
          <w:color w:val="000000"/>
          <w:sz w:val="24"/>
          <w:szCs w:val="24"/>
          <w:lang w:eastAsia="es-ES"/>
        </w:rPr>
        <w:t xml:space="preserve">· </w:t>
      </w:r>
      <w:r w:rsidR="00694F76">
        <w:rPr>
          <w:rFonts w:cs="Calibri-Bold"/>
          <w:bCs/>
          <w:color w:val="000000"/>
          <w:sz w:val="24"/>
          <w:szCs w:val="24"/>
          <w:lang w:eastAsia="es-ES"/>
        </w:rPr>
        <w:t>E</w:t>
      </w:r>
      <w:r>
        <w:rPr>
          <w:rFonts w:cs="Calibri-Bold"/>
          <w:bCs/>
          <w:color w:val="000000"/>
          <w:sz w:val="24"/>
          <w:szCs w:val="24"/>
          <w:lang w:eastAsia="es-ES"/>
        </w:rPr>
        <w:t xml:space="preserve">ste documento </w:t>
      </w:r>
      <w:r>
        <w:rPr>
          <w:rFonts w:cs="Calibri-Bold"/>
          <w:bCs/>
          <w:color w:val="000000"/>
          <w:sz w:val="24"/>
          <w:szCs w:val="24"/>
          <w:u w:val="single"/>
          <w:lang w:eastAsia="es-ES"/>
        </w:rPr>
        <w:t xml:space="preserve">convertido a </w:t>
      </w:r>
      <w:proofErr w:type="spellStart"/>
      <w:r>
        <w:rPr>
          <w:rFonts w:cs="Calibri-Bold"/>
          <w:bCs/>
          <w:color w:val="000000"/>
          <w:sz w:val="24"/>
          <w:szCs w:val="24"/>
          <w:u w:val="single"/>
          <w:lang w:eastAsia="es-ES"/>
        </w:rPr>
        <w:t>pdf</w:t>
      </w:r>
      <w:proofErr w:type="spellEnd"/>
      <w:r>
        <w:rPr>
          <w:rFonts w:cs="Calibri-Bold"/>
          <w:bCs/>
          <w:color w:val="000000"/>
          <w:sz w:val="24"/>
          <w:szCs w:val="24"/>
          <w:u w:val="single"/>
          <w:lang w:eastAsia="es-ES"/>
        </w:rPr>
        <w:t xml:space="preserve"> </w:t>
      </w:r>
      <w:r>
        <w:rPr>
          <w:rFonts w:cs="Calibri-Bold"/>
          <w:bCs/>
          <w:color w:val="000000"/>
          <w:sz w:val="24"/>
          <w:szCs w:val="24"/>
          <w:lang w:eastAsia="es-ES"/>
        </w:rPr>
        <w:t>y con tu nombre</w:t>
      </w:r>
      <w:r w:rsidR="00D14E47">
        <w:rPr>
          <w:rFonts w:cs="Calibri-Bold"/>
          <w:bCs/>
          <w:color w:val="000000"/>
          <w:sz w:val="24"/>
          <w:szCs w:val="24"/>
          <w:lang w:eastAsia="es-ES"/>
        </w:rPr>
        <w:t xml:space="preserve"> (y la captura pedida)</w:t>
      </w:r>
    </w:p>
    <w:p w14:paraId="263E2E47" w14:textId="3A822745" w:rsidR="00D14E47" w:rsidRPr="00D51EFA" w:rsidRDefault="00D51EFA" w:rsidP="00D050C0">
      <w:pPr>
        <w:autoSpaceDE w:val="0"/>
        <w:autoSpaceDN w:val="0"/>
        <w:adjustRightInd w:val="0"/>
        <w:spacing w:line="240" w:lineRule="auto"/>
        <w:rPr>
          <w:rFonts w:cs="Calibri-Bold"/>
          <w:bCs/>
          <w:color w:val="000000"/>
          <w:sz w:val="24"/>
          <w:szCs w:val="24"/>
          <w:lang w:eastAsia="es-ES"/>
        </w:rPr>
      </w:pPr>
      <w:r>
        <w:rPr>
          <w:rFonts w:cs="Calibri-Bold"/>
          <w:bCs/>
          <w:color w:val="000000"/>
          <w:sz w:val="24"/>
          <w:szCs w:val="24"/>
          <w:lang w:eastAsia="es-ES"/>
        </w:rPr>
        <w:t xml:space="preserve">· La carpeta del proyecto </w:t>
      </w:r>
      <w:r w:rsidR="006C5945">
        <w:rPr>
          <w:rFonts w:cs="Calibri-Bold"/>
          <w:bCs/>
          <w:color w:val="000000"/>
          <w:sz w:val="24"/>
          <w:szCs w:val="24"/>
          <w:lang w:eastAsia="es-ES"/>
        </w:rPr>
        <w:t>de Android</w:t>
      </w:r>
      <w:r>
        <w:rPr>
          <w:rFonts w:cs="Calibri-Bold"/>
          <w:bCs/>
          <w:color w:val="000000"/>
          <w:sz w:val="24"/>
          <w:szCs w:val="24"/>
          <w:lang w:eastAsia="es-ES"/>
        </w:rPr>
        <w:t>.</w:t>
      </w:r>
    </w:p>
    <w:sectPr w:rsidR="00D14E47" w:rsidRPr="00D51EFA" w:rsidSect="00366BD1">
      <w:headerReference w:type="default" r:id="rId12"/>
      <w:footerReference w:type="default" r:id="rId13"/>
      <w:pgSz w:w="11906" w:h="16838"/>
      <w:pgMar w:top="885" w:right="1440" w:bottom="142" w:left="1797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2E117" w14:textId="77777777" w:rsidR="003B7997" w:rsidRDefault="003B7997" w:rsidP="0054592E">
      <w:pPr>
        <w:spacing w:line="240" w:lineRule="auto"/>
      </w:pPr>
      <w:r>
        <w:separator/>
      </w:r>
    </w:p>
  </w:endnote>
  <w:endnote w:type="continuationSeparator" w:id="0">
    <w:p w14:paraId="5AB12721" w14:textId="77777777" w:rsidR="003B7997" w:rsidRDefault="003B7997" w:rsidP="005459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4D759" w14:textId="77777777" w:rsidR="00664200" w:rsidRDefault="00664200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7C240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8A71C" w14:textId="77777777" w:rsidR="003B7997" w:rsidRDefault="003B7997" w:rsidP="0054592E">
      <w:pPr>
        <w:spacing w:line="240" w:lineRule="auto"/>
      </w:pPr>
      <w:r>
        <w:separator/>
      </w:r>
    </w:p>
  </w:footnote>
  <w:footnote w:type="continuationSeparator" w:id="0">
    <w:p w14:paraId="5F1EC615" w14:textId="77777777" w:rsidR="003B7997" w:rsidRDefault="003B7997" w:rsidP="005459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F09B4" w14:textId="77777777" w:rsidR="00664200" w:rsidRPr="00590B37" w:rsidRDefault="008D2407" w:rsidP="005955BE">
    <w:pPr>
      <w:pStyle w:val="Header"/>
      <w:spacing w:before="100" w:beforeAutospacing="1" w:after="100" w:afterAutospacing="1" w:line="240" w:lineRule="aut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5249EAE" wp14:editId="08E3D9E9">
          <wp:simplePos x="0" y="0"/>
          <wp:positionH relativeFrom="margin">
            <wp:align>right</wp:align>
          </wp:positionH>
          <wp:positionV relativeFrom="margin">
            <wp:posOffset>-603640</wp:posOffset>
          </wp:positionV>
          <wp:extent cx="2266950" cy="542925"/>
          <wp:effectExtent l="0" t="0" r="0" b="952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60356"/>
    <w:multiLevelType w:val="hybridMultilevel"/>
    <w:tmpl w:val="9A949B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F61BB"/>
    <w:multiLevelType w:val="hybridMultilevel"/>
    <w:tmpl w:val="B388136E"/>
    <w:lvl w:ilvl="0" w:tplc="7F3EFFEC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95A7D"/>
    <w:multiLevelType w:val="hybridMultilevel"/>
    <w:tmpl w:val="20FEF20A"/>
    <w:lvl w:ilvl="0" w:tplc="7F3EFFEC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20A00356">
      <w:numFmt w:val="bullet"/>
      <w:lvlText w:val="·"/>
      <w:lvlJc w:val="left"/>
      <w:pPr>
        <w:ind w:left="1440" w:hanging="360"/>
      </w:pPr>
      <w:rPr>
        <w:rFonts w:ascii="Roboto" w:eastAsia="Calibri" w:hAnsi="Roboto" w:cs="Times New Roman" w:hint="default"/>
      </w:rPr>
    </w:lvl>
    <w:lvl w:ilvl="2" w:tplc="12E076D0">
      <w:numFmt w:val="bullet"/>
      <w:lvlText w:val="-"/>
      <w:lvlJc w:val="left"/>
      <w:pPr>
        <w:ind w:left="2160" w:hanging="360"/>
      </w:pPr>
      <w:rPr>
        <w:rFonts w:ascii="Roboto" w:eastAsia="Calibri" w:hAnsi="Roboto" w:cs="Times New Roman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F5DFD"/>
    <w:multiLevelType w:val="multilevel"/>
    <w:tmpl w:val="0A547D96"/>
    <w:lvl w:ilvl="0">
      <w:start w:val="1"/>
      <w:numFmt w:val="decimal"/>
      <w:suff w:val="nothing"/>
      <w:lvlText w:val="Ejercicio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 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B606CC3"/>
    <w:multiLevelType w:val="multilevel"/>
    <w:tmpl w:val="D3701092"/>
    <w:lvl w:ilvl="0">
      <w:start w:val="1"/>
      <w:numFmt w:val="decimal"/>
      <w:pStyle w:val="Heading1"/>
      <w:lvlText w:val="Ejercicio %1.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85C08C4"/>
    <w:multiLevelType w:val="hybridMultilevel"/>
    <w:tmpl w:val="DA72E1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E48D7"/>
    <w:multiLevelType w:val="hybridMultilevel"/>
    <w:tmpl w:val="F79826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12594"/>
    <w:multiLevelType w:val="hybridMultilevel"/>
    <w:tmpl w:val="4E1CFDDC"/>
    <w:lvl w:ilvl="0" w:tplc="80F4A50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21429">
    <w:abstractNumId w:val="6"/>
  </w:num>
  <w:num w:numId="2" w16cid:durableId="1706174711">
    <w:abstractNumId w:val="0"/>
  </w:num>
  <w:num w:numId="3" w16cid:durableId="1803040404">
    <w:abstractNumId w:val="7"/>
  </w:num>
  <w:num w:numId="4" w16cid:durableId="930240146">
    <w:abstractNumId w:val="5"/>
  </w:num>
  <w:num w:numId="5" w16cid:durableId="1092310935">
    <w:abstractNumId w:val="3"/>
  </w:num>
  <w:num w:numId="6" w16cid:durableId="66341290">
    <w:abstractNumId w:val="4"/>
  </w:num>
  <w:num w:numId="7" w16cid:durableId="1417551017">
    <w:abstractNumId w:val="1"/>
  </w:num>
  <w:num w:numId="8" w16cid:durableId="370110192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8A8"/>
    <w:rsid w:val="00001BCF"/>
    <w:rsid w:val="0000240F"/>
    <w:rsid w:val="00006459"/>
    <w:rsid w:val="00012669"/>
    <w:rsid w:val="00023744"/>
    <w:rsid w:val="000300F5"/>
    <w:rsid w:val="00036B2A"/>
    <w:rsid w:val="00037B3A"/>
    <w:rsid w:val="000722D2"/>
    <w:rsid w:val="00076F5E"/>
    <w:rsid w:val="00081D11"/>
    <w:rsid w:val="00090166"/>
    <w:rsid w:val="0009176C"/>
    <w:rsid w:val="00092AF9"/>
    <w:rsid w:val="00094777"/>
    <w:rsid w:val="00097209"/>
    <w:rsid w:val="000A3DF8"/>
    <w:rsid w:val="000A5B0F"/>
    <w:rsid w:val="000B5B03"/>
    <w:rsid w:val="000B6C2C"/>
    <w:rsid w:val="000D2C6A"/>
    <w:rsid w:val="000D78A5"/>
    <w:rsid w:val="000E1934"/>
    <w:rsid w:val="000E1A89"/>
    <w:rsid w:val="000F097B"/>
    <w:rsid w:val="0010599E"/>
    <w:rsid w:val="001066E2"/>
    <w:rsid w:val="001077B7"/>
    <w:rsid w:val="00136C37"/>
    <w:rsid w:val="00147DEF"/>
    <w:rsid w:val="00153631"/>
    <w:rsid w:val="00163DF8"/>
    <w:rsid w:val="001667A1"/>
    <w:rsid w:val="00173015"/>
    <w:rsid w:val="00182A7C"/>
    <w:rsid w:val="00183877"/>
    <w:rsid w:val="00191CC5"/>
    <w:rsid w:val="001955F6"/>
    <w:rsid w:val="001A2836"/>
    <w:rsid w:val="001B1833"/>
    <w:rsid w:val="001B1E55"/>
    <w:rsid w:val="001C10B3"/>
    <w:rsid w:val="001C19E5"/>
    <w:rsid w:val="001C2651"/>
    <w:rsid w:val="001C3965"/>
    <w:rsid w:val="001C5306"/>
    <w:rsid w:val="001C5769"/>
    <w:rsid w:val="001C5B8A"/>
    <w:rsid w:val="001C7EC3"/>
    <w:rsid w:val="001D411A"/>
    <w:rsid w:val="001D4BDA"/>
    <w:rsid w:val="001D54BC"/>
    <w:rsid w:val="001D5C06"/>
    <w:rsid w:val="001D6F78"/>
    <w:rsid w:val="001D7028"/>
    <w:rsid w:val="001E2EAA"/>
    <w:rsid w:val="001E69A3"/>
    <w:rsid w:val="001F0150"/>
    <w:rsid w:val="001F2381"/>
    <w:rsid w:val="001F4485"/>
    <w:rsid w:val="001F6411"/>
    <w:rsid w:val="001F7938"/>
    <w:rsid w:val="00201D9F"/>
    <w:rsid w:val="00213935"/>
    <w:rsid w:val="00213D15"/>
    <w:rsid w:val="0021674A"/>
    <w:rsid w:val="00227E2E"/>
    <w:rsid w:val="00237B58"/>
    <w:rsid w:val="00241238"/>
    <w:rsid w:val="00242441"/>
    <w:rsid w:val="00246490"/>
    <w:rsid w:val="00250D76"/>
    <w:rsid w:val="0025767C"/>
    <w:rsid w:val="00261225"/>
    <w:rsid w:val="00263192"/>
    <w:rsid w:val="002676E7"/>
    <w:rsid w:val="00270B84"/>
    <w:rsid w:val="00280817"/>
    <w:rsid w:val="00291FCF"/>
    <w:rsid w:val="002B4FDD"/>
    <w:rsid w:val="002C4BD5"/>
    <w:rsid w:val="002C7518"/>
    <w:rsid w:val="002E29F1"/>
    <w:rsid w:val="002E3310"/>
    <w:rsid w:val="002F1752"/>
    <w:rsid w:val="002F31B9"/>
    <w:rsid w:val="002F3A53"/>
    <w:rsid w:val="002F4E9A"/>
    <w:rsid w:val="002F5B3A"/>
    <w:rsid w:val="00301695"/>
    <w:rsid w:val="00301873"/>
    <w:rsid w:val="0031300D"/>
    <w:rsid w:val="003228E8"/>
    <w:rsid w:val="00324A0F"/>
    <w:rsid w:val="00324EC6"/>
    <w:rsid w:val="00340741"/>
    <w:rsid w:val="0034716D"/>
    <w:rsid w:val="00351C0A"/>
    <w:rsid w:val="003537C8"/>
    <w:rsid w:val="003541D1"/>
    <w:rsid w:val="00366BD1"/>
    <w:rsid w:val="0037782A"/>
    <w:rsid w:val="00382386"/>
    <w:rsid w:val="003846C7"/>
    <w:rsid w:val="003856BA"/>
    <w:rsid w:val="00387CAD"/>
    <w:rsid w:val="0039177F"/>
    <w:rsid w:val="003946DC"/>
    <w:rsid w:val="00396320"/>
    <w:rsid w:val="003A2470"/>
    <w:rsid w:val="003B07DF"/>
    <w:rsid w:val="003B31FA"/>
    <w:rsid w:val="003B7997"/>
    <w:rsid w:val="003D041F"/>
    <w:rsid w:val="003D5FA4"/>
    <w:rsid w:val="003E4951"/>
    <w:rsid w:val="003E6442"/>
    <w:rsid w:val="003E6F0C"/>
    <w:rsid w:val="003E7BF5"/>
    <w:rsid w:val="003F3A44"/>
    <w:rsid w:val="003F45E0"/>
    <w:rsid w:val="003F4EFE"/>
    <w:rsid w:val="003F5738"/>
    <w:rsid w:val="00412726"/>
    <w:rsid w:val="00412F43"/>
    <w:rsid w:val="00413D4E"/>
    <w:rsid w:val="00416641"/>
    <w:rsid w:val="00425903"/>
    <w:rsid w:val="0042790D"/>
    <w:rsid w:val="004329FB"/>
    <w:rsid w:val="00432CA2"/>
    <w:rsid w:val="00433351"/>
    <w:rsid w:val="004338A0"/>
    <w:rsid w:val="00437657"/>
    <w:rsid w:val="00441DDC"/>
    <w:rsid w:val="004441FC"/>
    <w:rsid w:val="0045695C"/>
    <w:rsid w:val="00457ED2"/>
    <w:rsid w:val="00464AB6"/>
    <w:rsid w:val="00470C62"/>
    <w:rsid w:val="00471A6A"/>
    <w:rsid w:val="00473EA9"/>
    <w:rsid w:val="00480ED7"/>
    <w:rsid w:val="00481150"/>
    <w:rsid w:val="00484AB5"/>
    <w:rsid w:val="004927E5"/>
    <w:rsid w:val="00492AB1"/>
    <w:rsid w:val="00496C1C"/>
    <w:rsid w:val="004974BD"/>
    <w:rsid w:val="004A10D0"/>
    <w:rsid w:val="004A3D54"/>
    <w:rsid w:val="004A5B2F"/>
    <w:rsid w:val="004B1A5F"/>
    <w:rsid w:val="004D61A6"/>
    <w:rsid w:val="004E51BA"/>
    <w:rsid w:val="004F4DDA"/>
    <w:rsid w:val="004F68E6"/>
    <w:rsid w:val="005028A4"/>
    <w:rsid w:val="005161A3"/>
    <w:rsid w:val="00521F50"/>
    <w:rsid w:val="005254E7"/>
    <w:rsid w:val="00527A65"/>
    <w:rsid w:val="0054571A"/>
    <w:rsid w:val="0054592E"/>
    <w:rsid w:val="00550511"/>
    <w:rsid w:val="005511F3"/>
    <w:rsid w:val="00554729"/>
    <w:rsid w:val="00555156"/>
    <w:rsid w:val="0056079E"/>
    <w:rsid w:val="00566DE2"/>
    <w:rsid w:val="00570652"/>
    <w:rsid w:val="00576E53"/>
    <w:rsid w:val="00586553"/>
    <w:rsid w:val="00590B37"/>
    <w:rsid w:val="00592589"/>
    <w:rsid w:val="00594C2F"/>
    <w:rsid w:val="005955BE"/>
    <w:rsid w:val="005A0E1D"/>
    <w:rsid w:val="005A1952"/>
    <w:rsid w:val="005A57A7"/>
    <w:rsid w:val="005A755F"/>
    <w:rsid w:val="005C7623"/>
    <w:rsid w:val="005D301C"/>
    <w:rsid w:val="005D7655"/>
    <w:rsid w:val="005E19A8"/>
    <w:rsid w:val="005E5B33"/>
    <w:rsid w:val="005E64F1"/>
    <w:rsid w:val="005F021E"/>
    <w:rsid w:val="005F0E4F"/>
    <w:rsid w:val="00601881"/>
    <w:rsid w:val="00602012"/>
    <w:rsid w:val="006047A3"/>
    <w:rsid w:val="00605CDE"/>
    <w:rsid w:val="006132DA"/>
    <w:rsid w:val="0062269D"/>
    <w:rsid w:val="00630FEB"/>
    <w:rsid w:val="00632739"/>
    <w:rsid w:val="00633B7A"/>
    <w:rsid w:val="00641908"/>
    <w:rsid w:val="0065276C"/>
    <w:rsid w:val="00652801"/>
    <w:rsid w:val="00653355"/>
    <w:rsid w:val="00653A42"/>
    <w:rsid w:val="00664200"/>
    <w:rsid w:val="00665319"/>
    <w:rsid w:val="00665B82"/>
    <w:rsid w:val="006707EE"/>
    <w:rsid w:val="00681B87"/>
    <w:rsid w:val="0068504C"/>
    <w:rsid w:val="00694670"/>
    <w:rsid w:val="00694F76"/>
    <w:rsid w:val="006B7A4E"/>
    <w:rsid w:val="006C0BF4"/>
    <w:rsid w:val="006C549B"/>
    <w:rsid w:val="006C5945"/>
    <w:rsid w:val="006D47D6"/>
    <w:rsid w:val="006D4E78"/>
    <w:rsid w:val="006D5796"/>
    <w:rsid w:val="006D5D9C"/>
    <w:rsid w:val="006E3FC2"/>
    <w:rsid w:val="007013FB"/>
    <w:rsid w:val="007033F1"/>
    <w:rsid w:val="007104CB"/>
    <w:rsid w:val="00710E1C"/>
    <w:rsid w:val="00712117"/>
    <w:rsid w:val="007143CB"/>
    <w:rsid w:val="007169AE"/>
    <w:rsid w:val="00720DEF"/>
    <w:rsid w:val="007275C6"/>
    <w:rsid w:val="007346BE"/>
    <w:rsid w:val="00737CB7"/>
    <w:rsid w:val="00740375"/>
    <w:rsid w:val="007419EA"/>
    <w:rsid w:val="00751936"/>
    <w:rsid w:val="007601A1"/>
    <w:rsid w:val="007615BA"/>
    <w:rsid w:val="00763826"/>
    <w:rsid w:val="0076653C"/>
    <w:rsid w:val="0077056C"/>
    <w:rsid w:val="007727A6"/>
    <w:rsid w:val="007804A2"/>
    <w:rsid w:val="00783C31"/>
    <w:rsid w:val="0079442F"/>
    <w:rsid w:val="00794586"/>
    <w:rsid w:val="00796C49"/>
    <w:rsid w:val="007A22F1"/>
    <w:rsid w:val="007A649C"/>
    <w:rsid w:val="007B1861"/>
    <w:rsid w:val="007B193E"/>
    <w:rsid w:val="007B6376"/>
    <w:rsid w:val="007B7883"/>
    <w:rsid w:val="007C03AE"/>
    <w:rsid w:val="007C230C"/>
    <w:rsid w:val="007C2400"/>
    <w:rsid w:val="007C3DE2"/>
    <w:rsid w:val="007D33DD"/>
    <w:rsid w:val="007D51DE"/>
    <w:rsid w:val="007D54B1"/>
    <w:rsid w:val="007D638D"/>
    <w:rsid w:val="007D667D"/>
    <w:rsid w:val="007E3DBD"/>
    <w:rsid w:val="007F55DE"/>
    <w:rsid w:val="008009C6"/>
    <w:rsid w:val="00805F19"/>
    <w:rsid w:val="00817264"/>
    <w:rsid w:val="008416AB"/>
    <w:rsid w:val="00842677"/>
    <w:rsid w:val="00855A9F"/>
    <w:rsid w:val="008616FD"/>
    <w:rsid w:val="0086650C"/>
    <w:rsid w:val="00891BF1"/>
    <w:rsid w:val="008959F3"/>
    <w:rsid w:val="008B7A8C"/>
    <w:rsid w:val="008C588F"/>
    <w:rsid w:val="008D2407"/>
    <w:rsid w:val="008E3E81"/>
    <w:rsid w:val="008E7676"/>
    <w:rsid w:val="009046C6"/>
    <w:rsid w:val="009054FC"/>
    <w:rsid w:val="009076B1"/>
    <w:rsid w:val="00932A44"/>
    <w:rsid w:val="00932FFE"/>
    <w:rsid w:val="009373AF"/>
    <w:rsid w:val="0094169E"/>
    <w:rsid w:val="0095229A"/>
    <w:rsid w:val="0095345E"/>
    <w:rsid w:val="00955604"/>
    <w:rsid w:val="0095601F"/>
    <w:rsid w:val="00961AAD"/>
    <w:rsid w:val="009633AF"/>
    <w:rsid w:val="00964047"/>
    <w:rsid w:val="00971103"/>
    <w:rsid w:val="00987942"/>
    <w:rsid w:val="00994E10"/>
    <w:rsid w:val="009C5FC4"/>
    <w:rsid w:val="009D1985"/>
    <w:rsid w:val="009D1C28"/>
    <w:rsid w:val="009E071A"/>
    <w:rsid w:val="009E4651"/>
    <w:rsid w:val="009E6CDF"/>
    <w:rsid w:val="009E7D43"/>
    <w:rsid w:val="009F3A0B"/>
    <w:rsid w:val="00A05244"/>
    <w:rsid w:val="00A3785B"/>
    <w:rsid w:val="00A413C3"/>
    <w:rsid w:val="00A42AE9"/>
    <w:rsid w:val="00A53DF7"/>
    <w:rsid w:val="00A5453D"/>
    <w:rsid w:val="00A545B2"/>
    <w:rsid w:val="00A55D8A"/>
    <w:rsid w:val="00A55DBC"/>
    <w:rsid w:val="00A5610D"/>
    <w:rsid w:val="00A56842"/>
    <w:rsid w:val="00A65325"/>
    <w:rsid w:val="00A7465E"/>
    <w:rsid w:val="00A770F6"/>
    <w:rsid w:val="00A84714"/>
    <w:rsid w:val="00A85B3A"/>
    <w:rsid w:val="00A85FE1"/>
    <w:rsid w:val="00A862A5"/>
    <w:rsid w:val="00A9136C"/>
    <w:rsid w:val="00A93B32"/>
    <w:rsid w:val="00A96481"/>
    <w:rsid w:val="00AB03A6"/>
    <w:rsid w:val="00AC17E4"/>
    <w:rsid w:val="00AC1CE8"/>
    <w:rsid w:val="00AC38FD"/>
    <w:rsid w:val="00AC785F"/>
    <w:rsid w:val="00AE3D73"/>
    <w:rsid w:val="00AE5DCA"/>
    <w:rsid w:val="00AF2BC3"/>
    <w:rsid w:val="00AF55E1"/>
    <w:rsid w:val="00B002CD"/>
    <w:rsid w:val="00B00D4E"/>
    <w:rsid w:val="00B02710"/>
    <w:rsid w:val="00B11F2F"/>
    <w:rsid w:val="00B20A88"/>
    <w:rsid w:val="00B215E0"/>
    <w:rsid w:val="00B31EFB"/>
    <w:rsid w:val="00B374E7"/>
    <w:rsid w:val="00B432CC"/>
    <w:rsid w:val="00B464E4"/>
    <w:rsid w:val="00B50A1E"/>
    <w:rsid w:val="00B51911"/>
    <w:rsid w:val="00B5270E"/>
    <w:rsid w:val="00B641A7"/>
    <w:rsid w:val="00B65A3A"/>
    <w:rsid w:val="00B80011"/>
    <w:rsid w:val="00B80BBA"/>
    <w:rsid w:val="00B82EA5"/>
    <w:rsid w:val="00B97954"/>
    <w:rsid w:val="00BA28A8"/>
    <w:rsid w:val="00BB0385"/>
    <w:rsid w:val="00BB0C74"/>
    <w:rsid w:val="00BC6938"/>
    <w:rsid w:val="00BD1D85"/>
    <w:rsid w:val="00BD2F20"/>
    <w:rsid w:val="00BE2403"/>
    <w:rsid w:val="00BE7850"/>
    <w:rsid w:val="00BF5BE5"/>
    <w:rsid w:val="00BF796E"/>
    <w:rsid w:val="00C07EC5"/>
    <w:rsid w:val="00C214FB"/>
    <w:rsid w:val="00C25033"/>
    <w:rsid w:val="00C25AC3"/>
    <w:rsid w:val="00C43455"/>
    <w:rsid w:val="00C5092E"/>
    <w:rsid w:val="00C5098E"/>
    <w:rsid w:val="00C51B7B"/>
    <w:rsid w:val="00C51CCC"/>
    <w:rsid w:val="00C541F3"/>
    <w:rsid w:val="00C66B7D"/>
    <w:rsid w:val="00C71205"/>
    <w:rsid w:val="00C86055"/>
    <w:rsid w:val="00C9022A"/>
    <w:rsid w:val="00C90718"/>
    <w:rsid w:val="00C943BB"/>
    <w:rsid w:val="00C9731F"/>
    <w:rsid w:val="00CB4FAB"/>
    <w:rsid w:val="00CC2A49"/>
    <w:rsid w:val="00CC2BDC"/>
    <w:rsid w:val="00CC6B6A"/>
    <w:rsid w:val="00CC7838"/>
    <w:rsid w:val="00CD14F6"/>
    <w:rsid w:val="00CD1AAD"/>
    <w:rsid w:val="00CD32BD"/>
    <w:rsid w:val="00CE2F9F"/>
    <w:rsid w:val="00CE5629"/>
    <w:rsid w:val="00CF0B60"/>
    <w:rsid w:val="00CF4540"/>
    <w:rsid w:val="00D00584"/>
    <w:rsid w:val="00D050C0"/>
    <w:rsid w:val="00D1126D"/>
    <w:rsid w:val="00D14E47"/>
    <w:rsid w:val="00D15F5C"/>
    <w:rsid w:val="00D22FCF"/>
    <w:rsid w:val="00D3084C"/>
    <w:rsid w:val="00D35CB7"/>
    <w:rsid w:val="00D36040"/>
    <w:rsid w:val="00D37D2D"/>
    <w:rsid w:val="00D4489A"/>
    <w:rsid w:val="00D44BF0"/>
    <w:rsid w:val="00D44DA3"/>
    <w:rsid w:val="00D46C83"/>
    <w:rsid w:val="00D51581"/>
    <w:rsid w:val="00D515E1"/>
    <w:rsid w:val="00D51EFA"/>
    <w:rsid w:val="00D74FBA"/>
    <w:rsid w:val="00D774AB"/>
    <w:rsid w:val="00D77ED5"/>
    <w:rsid w:val="00D93D67"/>
    <w:rsid w:val="00DA3C1E"/>
    <w:rsid w:val="00DB6BD3"/>
    <w:rsid w:val="00DC57D6"/>
    <w:rsid w:val="00DC698C"/>
    <w:rsid w:val="00DE26CD"/>
    <w:rsid w:val="00DE5357"/>
    <w:rsid w:val="00DE54EA"/>
    <w:rsid w:val="00DE7D81"/>
    <w:rsid w:val="00DF4EC3"/>
    <w:rsid w:val="00E03171"/>
    <w:rsid w:val="00E06725"/>
    <w:rsid w:val="00E15405"/>
    <w:rsid w:val="00E27CA0"/>
    <w:rsid w:val="00E31488"/>
    <w:rsid w:val="00E33D04"/>
    <w:rsid w:val="00E37AEF"/>
    <w:rsid w:val="00E469E0"/>
    <w:rsid w:val="00E57886"/>
    <w:rsid w:val="00E66EE1"/>
    <w:rsid w:val="00E678A4"/>
    <w:rsid w:val="00E73AAC"/>
    <w:rsid w:val="00E835A6"/>
    <w:rsid w:val="00E83FFB"/>
    <w:rsid w:val="00E8495E"/>
    <w:rsid w:val="00E8684E"/>
    <w:rsid w:val="00E86F87"/>
    <w:rsid w:val="00E879F3"/>
    <w:rsid w:val="00E9273B"/>
    <w:rsid w:val="00EA0BC6"/>
    <w:rsid w:val="00ED29EB"/>
    <w:rsid w:val="00ED2B2D"/>
    <w:rsid w:val="00EE5362"/>
    <w:rsid w:val="00EE57B8"/>
    <w:rsid w:val="00EF759E"/>
    <w:rsid w:val="00F01701"/>
    <w:rsid w:val="00F03B2F"/>
    <w:rsid w:val="00F12C45"/>
    <w:rsid w:val="00F173A4"/>
    <w:rsid w:val="00F20A0D"/>
    <w:rsid w:val="00F274B0"/>
    <w:rsid w:val="00F30CB4"/>
    <w:rsid w:val="00F35BE3"/>
    <w:rsid w:val="00F37728"/>
    <w:rsid w:val="00F45CC5"/>
    <w:rsid w:val="00F47C61"/>
    <w:rsid w:val="00F537A3"/>
    <w:rsid w:val="00F53882"/>
    <w:rsid w:val="00F542D7"/>
    <w:rsid w:val="00F621D2"/>
    <w:rsid w:val="00F67D47"/>
    <w:rsid w:val="00F74664"/>
    <w:rsid w:val="00F80EBD"/>
    <w:rsid w:val="00F96DB3"/>
    <w:rsid w:val="00FA5403"/>
    <w:rsid w:val="00FC158C"/>
    <w:rsid w:val="00FD07FA"/>
    <w:rsid w:val="00FD182B"/>
    <w:rsid w:val="00FD667C"/>
    <w:rsid w:val="00FE6AEE"/>
    <w:rsid w:val="00FF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28AE7E"/>
  <w15:chartTrackingRefBased/>
  <w15:docId w15:val="{CB547B01-4A05-482B-A403-DBDCBC1D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EFE"/>
    <w:pPr>
      <w:spacing w:line="276" w:lineRule="auto"/>
      <w:jc w:val="both"/>
    </w:pPr>
    <w:rPr>
      <w:rFonts w:ascii="Roboto" w:hAnsi="Roboto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78A5"/>
    <w:pPr>
      <w:keepNext/>
      <w:keepLines/>
      <w:numPr>
        <w:numId w:val="6"/>
      </w:numPr>
      <w:tabs>
        <w:tab w:val="left" w:pos="1560"/>
      </w:tabs>
      <w:spacing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  <w:lang w:val="es-ES_tradnl" w:eastAsia="es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EFE"/>
    <w:pPr>
      <w:keepNext/>
      <w:keepLines/>
      <w:numPr>
        <w:ilvl w:val="1"/>
        <w:numId w:val="5"/>
      </w:numPr>
      <w:tabs>
        <w:tab w:val="left" w:pos="0"/>
      </w:tabs>
      <w:spacing w:line="240" w:lineRule="auto"/>
      <w:outlineLvl w:val="1"/>
    </w:pPr>
    <w:rPr>
      <w:rFonts w:eastAsiaTheme="majorEastAsia" w:cstheme="minorHAnsi"/>
      <w:b/>
      <w:sz w:val="24"/>
      <w:szCs w:val="26"/>
      <w:lang w:val="es-ES_tradnl" w:eastAsia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4EFE"/>
    <w:pPr>
      <w:numPr>
        <w:ilvl w:val="2"/>
        <w:numId w:val="5"/>
      </w:numPr>
      <w:spacing w:line="240" w:lineRule="auto"/>
      <w:outlineLvl w:val="2"/>
    </w:pPr>
    <w:rPr>
      <w:rFonts w:ascii="Roboto Light" w:eastAsiaTheme="minorEastAsia" w:hAnsi="Roboto Light" w:cstheme="minorBidi"/>
      <w:sz w:val="24"/>
      <w:szCs w:val="24"/>
      <w:lang w:val="es-ES_tradnl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DB3"/>
    <w:pPr>
      <w:ind w:left="720"/>
      <w:contextualSpacing/>
    </w:pPr>
  </w:style>
  <w:style w:type="character" w:customStyle="1" w:styleId="a">
    <w:name w:val="a"/>
    <w:basedOn w:val="DefaultParagraphFont"/>
    <w:rsid w:val="00632739"/>
  </w:style>
  <w:style w:type="paragraph" w:styleId="Header">
    <w:name w:val="header"/>
    <w:basedOn w:val="Normal"/>
    <w:link w:val="HeaderChar"/>
    <w:uiPriority w:val="99"/>
    <w:unhideWhenUsed/>
    <w:rsid w:val="0054592E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4592E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4592E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4592E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2BC3"/>
    <w:pPr>
      <w:spacing w:line="240" w:lineRule="auto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AF2BC3"/>
    <w:rPr>
      <w:rFonts w:ascii="Tahoma" w:hAnsi="Tahoma" w:cs="Tahoma"/>
      <w:sz w:val="16"/>
      <w:szCs w:val="16"/>
      <w:lang w:eastAsia="en-US"/>
    </w:rPr>
  </w:style>
  <w:style w:type="paragraph" w:customStyle="1" w:styleId="Exrubric">
    <w:name w:val="Ex rubric"/>
    <w:basedOn w:val="Normal"/>
    <w:rsid w:val="00F173A4"/>
    <w:pPr>
      <w:keepNext/>
      <w:overflowPunct w:val="0"/>
      <w:autoSpaceDE w:val="0"/>
      <w:autoSpaceDN w:val="0"/>
      <w:adjustRightInd w:val="0"/>
      <w:spacing w:before="280" w:after="100" w:line="280" w:lineRule="exact"/>
      <w:ind w:left="284" w:hanging="284"/>
      <w:textAlignment w:val="baseline"/>
    </w:pPr>
    <w:rPr>
      <w:rFonts w:ascii="Times New Roman" w:eastAsia="Times New Roman" w:hAnsi="Times New Roman"/>
      <w:b/>
      <w:sz w:val="24"/>
      <w:szCs w:val="20"/>
      <w:lang w:val="en-GB" w:eastAsia="en-GB"/>
    </w:rPr>
  </w:style>
  <w:style w:type="paragraph" w:customStyle="1" w:styleId="NumList">
    <w:name w:val="Num List"/>
    <w:basedOn w:val="Normal"/>
    <w:rsid w:val="00F173A4"/>
    <w:pPr>
      <w:overflowPunct w:val="0"/>
      <w:autoSpaceDE w:val="0"/>
      <w:autoSpaceDN w:val="0"/>
      <w:adjustRightInd w:val="0"/>
      <w:spacing w:line="280" w:lineRule="exact"/>
      <w:ind w:left="568" w:hanging="284"/>
      <w:textAlignment w:val="baseline"/>
    </w:pPr>
    <w:rPr>
      <w:rFonts w:ascii="Times New Roman" w:eastAsia="Times New Roman" w:hAnsi="Times New Roman"/>
      <w:szCs w:val="20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BA28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2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28A8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8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8A8"/>
    <w:rPr>
      <w:b/>
      <w:bCs/>
      <w:lang w:eastAsia="en-US"/>
    </w:rPr>
  </w:style>
  <w:style w:type="table" w:styleId="TableGrid">
    <w:name w:val="Table Grid"/>
    <w:basedOn w:val="TableNormal"/>
    <w:uiPriority w:val="59"/>
    <w:rsid w:val="00F2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78A5"/>
    <w:rPr>
      <w:rFonts w:ascii="Roboto" w:eastAsiaTheme="majorEastAsia" w:hAnsi="Roboto" w:cstheme="majorBidi"/>
      <w:b/>
      <w:color w:val="000000" w:themeColor="text1"/>
      <w:sz w:val="28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3F4EFE"/>
    <w:rPr>
      <w:rFonts w:ascii="Roboto" w:eastAsiaTheme="majorEastAsia" w:hAnsi="Roboto" w:cstheme="minorHAnsi"/>
      <w:b/>
      <w:sz w:val="24"/>
      <w:szCs w:val="26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3F4EFE"/>
    <w:rPr>
      <w:rFonts w:ascii="Roboto Light" w:eastAsiaTheme="minorEastAsia" w:hAnsi="Roboto Light" w:cstheme="minorBidi"/>
      <w:sz w:val="24"/>
      <w:szCs w:val="24"/>
      <w:lang w:val="es-ES_tradnl" w:eastAsia="es-ES"/>
    </w:rPr>
  </w:style>
  <w:style w:type="paragraph" w:customStyle="1" w:styleId="Cdigo">
    <w:name w:val="Código"/>
    <w:basedOn w:val="Normal"/>
    <w:link w:val="CdigoCar"/>
    <w:qFormat/>
    <w:rsid w:val="006C5945"/>
    <w:pPr>
      <w:autoSpaceDE w:val="0"/>
      <w:autoSpaceDN w:val="0"/>
      <w:adjustRightInd w:val="0"/>
      <w:spacing w:line="240" w:lineRule="auto"/>
    </w:pPr>
    <w:rPr>
      <w:rFonts w:ascii="Courier New" w:hAnsi="Courier New" w:cs="Calibri-Bold"/>
      <w:bCs/>
      <w:color w:val="000000"/>
      <w:sz w:val="24"/>
      <w:szCs w:val="24"/>
      <w:lang w:eastAsia="es-ES"/>
    </w:rPr>
  </w:style>
  <w:style w:type="character" w:customStyle="1" w:styleId="CdigoCar">
    <w:name w:val="Código Car"/>
    <w:basedOn w:val="DefaultParagraphFont"/>
    <w:link w:val="Cdigo"/>
    <w:rsid w:val="006C5945"/>
    <w:rPr>
      <w:rFonts w:ascii="Courier New" w:hAnsi="Courier New" w:cs="Calibri-Bold"/>
      <w:bCs/>
      <w:color w:val="000000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22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55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25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5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0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6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FA\Plantillas\Edits\PLANTILLA%20EXAMEN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5A35B30A56F1B4BA758716C59191934" ma:contentTypeVersion="17" ma:contentTypeDescription="Crear nuevo documento." ma:contentTypeScope="" ma:versionID="d740b65e2a8dbea1ef91e71638df3713">
  <xsd:schema xmlns:xsd="http://www.w3.org/2001/XMLSchema" xmlns:xs="http://www.w3.org/2001/XMLSchema" xmlns:p="http://schemas.microsoft.com/office/2006/metadata/properties" xmlns:ns2="80539537-3576-4b7e-a09d-444a3cbf6e6d" xmlns:ns3="d2afe215-2a8f-4edb-8e41-7bac741e8303" targetNamespace="http://schemas.microsoft.com/office/2006/metadata/properties" ma:root="true" ma:fieldsID="a19ca152e43626e19376d2c5b07c727b" ns2:_="" ns3:_="">
    <xsd:import namespace="80539537-3576-4b7e-a09d-444a3cbf6e6d"/>
    <xsd:import namespace="d2afe215-2a8f-4edb-8e41-7bac741e83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539537-3576-4b7e-a09d-444a3cbf6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b89268ce-067c-42a5-a445-7a5a601670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afe215-2a8f-4edb-8e41-7bac741e830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79a21b3-db4e-4e74-8847-de40c949b377}" ma:internalName="TaxCatchAll" ma:showField="CatchAllData" ma:web="d2afe215-2a8f-4edb-8e41-7bac741e83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8E5E5-91D3-4D73-B38F-34727B7DFD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0EC9C0-8013-4343-955F-D94AEEE6E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539537-3576-4b7e-a09d-444a3cbf6e6d"/>
    <ds:schemaRef ds:uri="d2afe215-2a8f-4edb-8e41-7bac741e83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B44C1-2358-4C8D-BECE-6400A6098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EXAMENES.dotx</Template>
  <TotalTime>271</TotalTime>
  <Pages>4</Pages>
  <Words>608</Words>
  <Characters>3468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thmenendez</dc:creator>
  <cp:keywords/>
  <cp:lastModifiedBy>Pelayo Palacio Suárez</cp:lastModifiedBy>
  <cp:revision>46</cp:revision>
  <cp:lastPrinted>2025-02-24T21:34:00Z</cp:lastPrinted>
  <dcterms:created xsi:type="dcterms:W3CDTF">2025-02-24T21:34:00Z</dcterms:created>
  <dcterms:modified xsi:type="dcterms:W3CDTF">2025-03-21T09:18:00Z</dcterms:modified>
</cp:coreProperties>
</file>